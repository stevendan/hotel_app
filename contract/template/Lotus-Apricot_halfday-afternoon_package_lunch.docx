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4521B005"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 xml:space="preserve">r. </w:t>
      </w:r>
      <w:r w:rsidR="008567D6">
        <w:rPr>
          <w:rFonts w:asciiTheme="minorHAnsi" w:hAnsiTheme="minorHAnsi" w:cstheme="minorHAnsi"/>
          <w:szCs w:val="22"/>
          <w:lang w:val="en-US"/>
        </w:rPr>
        <w:t>Jung Hyun Oh</w:t>
      </w:r>
    </w:p>
    <w:p w14:paraId="35C9939A" w14:textId="223F75A3"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8567D6">
        <w:rPr>
          <w:rFonts w:asciiTheme="minorHAnsi" w:hAnsiTheme="minorHAnsi" w:cstheme="minorHAnsi"/>
          <w:bCs/>
          <w:i/>
          <w:iCs/>
          <w:szCs w:val="22"/>
        </w:rPr>
        <w:t>Jung Hyun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643BF9E2"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w:t>
      </w:r>
      <w:r w:rsidR="008567D6">
        <w:t>No. 111/UQ – FTL dated July 13</w:t>
      </w:r>
      <w:r w:rsidR="008567D6" w:rsidRPr="00665C7E">
        <w:rPr>
          <w:vertAlign w:val="superscript"/>
        </w:rPr>
        <w:t>th</w:t>
      </w:r>
      <w:r w:rsidR="008567D6">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232B2F4C"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r w:rsidR="008567D6">
        <w:rPr>
          <w:rFonts w:asciiTheme="minorHAnsi" w:hAnsiTheme="minorHAnsi" w:cstheme="minorHAnsi"/>
          <w:i/>
          <w:iCs/>
          <w:szCs w:val="22"/>
          <w:lang w:val="en-US"/>
        </w:rPr>
        <w:t>111/UQ – FTL ngày 13/07/2026)</w:t>
      </w:r>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0"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0"/>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1" w:name="_MON_1811588800"/>
    <w:bookmarkEnd w:id="1"/>
    <w:p w14:paraId="4BB33AA8" w14:textId="77747D94" w:rsidR="00945FDD" w:rsidRPr="009C1C22" w:rsidRDefault="000A1501"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16.25pt;height:270pt" o:ole="">
            <v:imagedata r:id="rId13" o:title=""/>
          </v:shape>
          <o:OLEObject Type="Embed" ProgID="Excel.Sheet.12" ShapeID="_x0000_i1028" DrawAspect="Content" ObjectID="_1848909980"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3DDD0E1A"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1455D8">
        <w:rPr>
          <w:rFonts w:asciiTheme="minorHAnsi" w:hAnsiTheme="minorHAnsi" w:cstheme="minorHAnsi"/>
          <w:szCs w:val="22"/>
        </w:rPr>
        <w:t>13</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 1</w:t>
      </w:r>
      <w:r w:rsidR="001455D8">
        <w:rPr>
          <w:rFonts w:asciiTheme="minorHAnsi" w:hAnsiTheme="minorHAnsi" w:cstheme="minorHAnsi"/>
          <w:szCs w:val="22"/>
        </w:rPr>
        <w:t>7</w:t>
      </w:r>
      <w:r w:rsidRPr="00144483">
        <w:rPr>
          <w:rFonts w:asciiTheme="minorHAnsi" w:hAnsiTheme="minorHAnsi" w:cstheme="minorHAnsi"/>
          <w:szCs w:val="22"/>
        </w:rPr>
        <w:t>:</w:t>
      </w:r>
      <w:r w:rsidR="001455D8">
        <w:rPr>
          <w:rFonts w:asciiTheme="minorHAnsi" w:hAnsiTheme="minorHAnsi" w:cstheme="minorHAnsi"/>
          <w:szCs w:val="22"/>
        </w:rPr>
        <w:t>3</w:t>
      </w:r>
      <w:r w:rsidRPr="00144483">
        <w:rPr>
          <w:rFonts w:asciiTheme="minorHAnsi" w:hAnsiTheme="minorHAnsi" w:cstheme="minorHAnsi"/>
          <w:szCs w:val="22"/>
        </w:rPr>
        <w:t>0</w:t>
      </w:r>
    </w:p>
    <w:p w14:paraId="3B200950" w14:textId="2C3A090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w:t>
      </w:r>
      <w:r w:rsidRPr="001455D8">
        <w:rPr>
          <w:rFonts w:asciiTheme="minorHAnsi" w:hAnsiTheme="minorHAnsi" w:cstheme="minorHAnsi"/>
          <w:i/>
          <w:iCs/>
          <w:szCs w:val="22"/>
        </w:rPr>
        <w:t xml:space="preserve">từ </w:t>
      </w:r>
      <w:r w:rsidR="001455D8" w:rsidRPr="001455D8">
        <w:rPr>
          <w:rFonts w:asciiTheme="minorHAnsi" w:hAnsiTheme="minorHAnsi" w:cstheme="minorHAnsi"/>
          <w:i/>
          <w:iCs/>
          <w:szCs w:val="22"/>
        </w:rPr>
        <w:t xml:space="preserve">13:30 </w:t>
      </w:r>
      <w:r w:rsidRPr="001455D8">
        <w:rPr>
          <w:rFonts w:asciiTheme="minorHAnsi" w:hAnsiTheme="minorHAnsi" w:cstheme="minorHAnsi"/>
          <w:i/>
          <w:iCs/>
          <w:szCs w:val="22"/>
        </w:rPr>
        <w:t xml:space="preserve">giờ đến </w:t>
      </w:r>
      <w:r w:rsidR="001455D8" w:rsidRPr="001455D8">
        <w:rPr>
          <w:rFonts w:asciiTheme="minorHAnsi" w:hAnsiTheme="minorHAnsi" w:cstheme="minorHAnsi"/>
          <w:i/>
          <w:iCs/>
          <w:szCs w:val="22"/>
        </w:rPr>
        <w:t>17:30</w:t>
      </w:r>
      <w:r w:rsidR="001455D8">
        <w:rPr>
          <w:rFonts w:asciiTheme="minorHAnsi" w:hAnsiTheme="minorHAnsi" w:cstheme="minorHAnsi"/>
          <w:szCs w:val="22"/>
        </w:rPr>
        <w:t xml:space="preserve"> </w:t>
      </w:r>
      <w:r w:rsidRPr="00144483">
        <w:rPr>
          <w:rFonts w:asciiTheme="minorHAnsi" w:hAnsiTheme="minorHAnsi" w:cstheme="minorHAnsi"/>
          <w:i/>
          <w:iCs/>
          <w:szCs w:val="22"/>
        </w:rPr>
        <w:t xml:space="preserve">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0BF6D0BA"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745109">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AEEB56B"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745109">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4645E2C4" w14:textId="77777777" w:rsidR="00020CC4" w:rsidRDefault="00020CC4" w:rsidP="00020CC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3C8DC4E4" w14:textId="77777777" w:rsidR="00020CC4" w:rsidRPr="00020CC4" w:rsidRDefault="00020CC4" w:rsidP="00020CC4">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3F0BA38A" w:rsidR="00976D64" w:rsidRPr="00144483" w:rsidRDefault="002E3F92" w:rsidP="00020CC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058EBB70"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2E3F92">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77777777"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3C26E78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 xml:space="preserve">trưa </w:t>
      </w:r>
      <w:r w:rsidRPr="00144483">
        <w:rPr>
          <w:rFonts w:asciiTheme="minorHAnsi" w:hAnsiTheme="minorHAnsi" w:cstheme="minorHAnsi"/>
          <w:i/>
          <w:iCs/>
          <w:color w:val="000000"/>
          <w:szCs w:val="22"/>
          <w:lang w:val="en-US" w:bidi="ar-SA"/>
        </w:rPr>
        <w:t xml:space="preserve">theo thực đơn Á/ buffet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2" w:name="_MON_1752073641"/>
    <w:bookmarkEnd w:id="2"/>
    <w:p w14:paraId="420B2129" w14:textId="0B67303D" w:rsidR="00513ADB" w:rsidRPr="005324BF" w:rsidRDefault="000A1501"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09981"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3158362"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1E7761">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700EE244"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125CCD" w:rsidRPr="00157F89">
              <w:rPr>
                <w:rFonts w:asciiTheme="minorHAnsi" w:hAnsiTheme="minorHAnsi" w:cstheme="minorHAnsi"/>
                <w:b/>
                <w:bCs/>
                <w:sz w:val="22"/>
                <w:szCs w:val="22"/>
              </w:rPr>
              <w:t xml:space="preserve"> 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497D8" w14:textId="77777777" w:rsidR="00665141" w:rsidRDefault="00665141" w:rsidP="00AE7B92">
      <w:pPr>
        <w:spacing w:after="0" w:line="240" w:lineRule="auto"/>
      </w:pPr>
      <w:r>
        <w:separator/>
      </w:r>
    </w:p>
  </w:endnote>
  <w:endnote w:type="continuationSeparator" w:id="0">
    <w:p w14:paraId="70A38717" w14:textId="77777777" w:rsidR="00665141" w:rsidRDefault="00665141"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75F6B" w14:textId="77777777" w:rsidR="00665141" w:rsidRDefault="00665141" w:rsidP="00AE7B92">
      <w:pPr>
        <w:spacing w:after="0" w:line="240" w:lineRule="auto"/>
      </w:pPr>
      <w:r>
        <w:separator/>
      </w:r>
    </w:p>
  </w:footnote>
  <w:footnote w:type="continuationSeparator" w:id="0">
    <w:p w14:paraId="4B64B871" w14:textId="77777777" w:rsidR="00665141" w:rsidRDefault="00665141"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477999">
    <w:abstractNumId w:val="26"/>
  </w:num>
  <w:num w:numId="2" w16cid:durableId="459885792">
    <w:abstractNumId w:val="29"/>
  </w:num>
  <w:num w:numId="3" w16cid:durableId="551305441">
    <w:abstractNumId w:val="20"/>
  </w:num>
  <w:num w:numId="4" w16cid:durableId="1493372096">
    <w:abstractNumId w:val="2"/>
  </w:num>
  <w:num w:numId="5" w16cid:durableId="1796677013">
    <w:abstractNumId w:val="11"/>
  </w:num>
  <w:num w:numId="6" w16cid:durableId="1175731554">
    <w:abstractNumId w:val="19"/>
  </w:num>
  <w:num w:numId="7" w16cid:durableId="2137983184">
    <w:abstractNumId w:val="12"/>
  </w:num>
  <w:num w:numId="8" w16cid:durableId="981617622">
    <w:abstractNumId w:val="24"/>
  </w:num>
  <w:num w:numId="9" w16cid:durableId="1891963853">
    <w:abstractNumId w:val="18"/>
  </w:num>
  <w:num w:numId="10" w16cid:durableId="1710716104">
    <w:abstractNumId w:val="13"/>
  </w:num>
  <w:num w:numId="11" w16cid:durableId="1513839429">
    <w:abstractNumId w:val="30"/>
  </w:num>
  <w:num w:numId="12" w16cid:durableId="1261985095">
    <w:abstractNumId w:val="32"/>
  </w:num>
  <w:num w:numId="13" w16cid:durableId="1564487476">
    <w:abstractNumId w:val="0"/>
  </w:num>
  <w:num w:numId="14" w16cid:durableId="700011982">
    <w:abstractNumId w:val="28"/>
  </w:num>
  <w:num w:numId="15" w16cid:durableId="1360737060">
    <w:abstractNumId w:val="26"/>
  </w:num>
  <w:num w:numId="16" w16cid:durableId="1551529213">
    <w:abstractNumId w:val="27"/>
  </w:num>
  <w:num w:numId="17" w16cid:durableId="1366522712">
    <w:abstractNumId w:val="21"/>
  </w:num>
  <w:num w:numId="18" w16cid:durableId="1155341780">
    <w:abstractNumId w:val="25"/>
  </w:num>
  <w:num w:numId="19" w16cid:durableId="1390104739">
    <w:abstractNumId w:val="31"/>
  </w:num>
  <w:num w:numId="20" w16cid:durableId="562642791">
    <w:abstractNumId w:val="10"/>
  </w:num>
  <w:num w:numId="21" w16cid:durableId="2134328496">
    <w:abstractNumId w:val="6"/>
  </w:num>
  <w:num w:numId="22" w16cid:durableId="2050571969">
    <w:abstractNumId w:val="14"/>
  </w:num>
  <w:num w:numId="23" w16cid:durableId="178083082">
    <w:abstractNumId w:val="4"/>
  </w:num>
  <w:num w:numId="24" w16cid:durableId="1791314978">
    <w:abstractNumId w:val="5"/>
  </w:num>
  <w:num w:numId="25" w16cid:durableId="298731168">
    <w:abstractNumId w:val="16"/>
  </w:num>
  <w:num w:numId="26" w16cid:durableId="2076312504">
    <w:abstractNumId w:val="3"/>
  </w:num>
  <w:num w:numId="27" w16cid:durableId="48380805">
    <w:abstractNumId w:val="9"/>
  </w:num>
  <w:num w:numId="28" w16cid:durableId="2145610762">
    <w:abstractNumId w:val="7"/>
  </w:num>
  <w:num w:numId="29" w16cid:durableId="869419058">
    <w:abstractNumId w:val="8"/>
  </w:num>
  <w:num w:numId="30" w16cid:durableId="957295121">
    <w:abstractNumId w:val="22"/>
  </w:num>
  <w:num w:numId="31" w16cid:durableId="1634216097">
    <w:abstractNumId w:val="23"/>
  </w:num>
  <w:num w:numId="32" w16cid:durableId="417482298">
    <w:abstractNumId w:val="1"/>
  </w:num>
  <w:num w:numId="33" w16cid:durableId="1903371133">
    <w:abstractNumId w:val="15"/>
  </w:num>
  <w:num w:numId="34" w16cid:durableId="828711061">
    <w:abstractNumId w:val="17"/>
  </w:num>
  <w:num w:numId="35" w16cid:durableId="560405586">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0CC4"/>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501"/>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4218"/>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6FCE"/>
    <w:rsid w:val="00107B6D"/>
    <w:rsid w:val="00112919"/>
    <w:rsid w:val="00116774"/>
    <w:rsid w:val="0011737B"/>
    <w:rsid w:val="001204E8"/>
    <w:rsid w:val="00121944"/>
    <w:rsid w:val="00123CBF"/>
    <w:rsid w:val="0012468F"/>
    <w:rsid w:val="00124CC5"/>
    <w:rsid w:val="00125CCD"/>
    <w:rsid w:val="00127399"/>
    <w:rsid w:val="001302D3"/>
    <w:rsid w:val="001331A2"/>
    <w:rsid w:val="00135BBD"/>
    <w:rsid w:val="0014189C"/>
    <w:rsid w:val="00141A72"/>
    <w:rsid w:val="00142262"/>
    <w:rsid w:val="001455D8"/>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761"/>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4784"/>
    <w:rsid w:val="0021634E"/>
    <w:rsid w:val="00216D48"/>
    <w:rsid w:val="002177DB"/>
    <w:rsid w:val="00220931"/>
    <w:rsid w:val="00221FC6"/>
    <w:rsid w:val="002234DB"/>
    <w:rsid w:val="00224085"/>
    <w:rsid w:val="00224D38"/>
    <w:rsid w:val="0022611F"/>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3691"/>
    <w:rsid w:val="002847A4"/>
    <w:rsid w:val="002877D2"/>
    <w:rsid w:val="002909DA"/>
    <w:rsid w:val="00290B27"/>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3F92"/>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494"/>
    <w:rsid w:val="004977A1"/>
    <w:rsid w:val="004A01F9"/>
    <w:rsid w:val="004A125F"/>
    <w:rsid w:val="004A3053"/>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039"/>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3D77"/>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141"/>
    <w:rsid w:val="0066597C"/>
    <w:rsid w:val="006659DE"/>
    <w:rsid w:val="006709DB"/>
    <w:rsid w:val="00671B96"/>
    <w:rsid w:val="00676E4F"/>
    <w:rsid w:val="00677C1C"/>
    <w:rsid w:val="006812CF"/>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109"/>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22DA"/>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567D6"/>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5F98"/>
    <w:rsid w:val="00A0790C"/>
    <w:rsid w:val="00A12504"/>
    <w:rsid w:val="00A13BAE"/>
    <w:rsid w:val="00A13BEF"/>
    <w:rsid w:val="00A13ED5"/>
    <w:rsid w:val="00A153C1"/>
    <w:rsid w:val="00A15EF7"/>
    <w:rsid w:val="00A200F5"/>
    <w:rsid w:val="00A239EA"/>
    <w:rsid w:val="00A26A9D"/>
    <w:rsid w:val="00A276DB"/>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6EB3"/>
    <w:rsid w:val="00AB789C"/>
    <w:rsid w:val="00AC0DB8"/>
    <w:rsid w:val="00AC0DC7"/>
    <w:rsid w:val="00AC1D30"/>
    <w:rsid w:val="00AC2F45"/>
    <w:rsid w:val="00AC470C"/>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228A"/>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BE5"/>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04474863">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126</TotalTime>
  <Pages>10</Pages>
  <Words>3789</Words>
  <Characters>21601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25340</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95</cp:revision>
  <cp:lastPrinted>2024-12-09T08:08:00Z</cp:lastPrinted>
  <dcterms:created xsi:type="dcterms:W3CDTF">2026-01-13T10:18:00Z</dcterms:created>
  <dcterms:modified xsi:type="dcterms:W3CDTF">2026-08-22T06:17:00Z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