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62A6D3B6"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F77BE1">
        <w:rPr>
          <w:rFonts w:asciiTheme="minorHAnsi" w:hAnsiTheme="minorHAnsi" w:cstheme="minorHAnsi"/>
          <w:szCs w:val="22"/>
          <w:lang w:val="en-US"/>
        </w:rPr>
        <w:t xml:space="preserve"/>
      </w:r>
    </w:p>
    <w:p w14:paraId="35C9939A" w14:textId="09868FEA"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w:t>
      </w:r>
      <w:r w:rsidR="006228F3">
        <w:rPr>
          <w:rFonts w:asciiTheme="minorHAnsi" w:hAnsiTheme="minorHAnsi" w:cstheme="minorHAnsi"/>
          <w:bCs/>
          <w:i/>
          <w:iCs/>
          <w:szCs w:val="22"/>
        </w:rPr>
        <w:t xml:space="preserve"> Oh Jung Hyun</w:t>
      </w:r>
      <w:r w:rsidR="00F77BE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AF10BE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F77BE1">
        <w:t>111/UQ – FTL dated July 13</w:t>
      </w:r>
      <w:r w:rsidR="00F77BE1" w:rsidRPr="00665C7E">
        <w:rPr>
          <w:vertAlign w:val="superscript"/>
        </w:rPr>
        <w:t>th</w:t>
      </w:r>
      <w:r w:rsidR="00F77BE1">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12424100"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F77BE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7B01CD4C" w:rsidR="00945FDD" w:rsidRPr="009C1C22" w:rsidRDefault="00DD6CB5"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900"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49pt" o:ole="">
            <v:imagedata r:id="rId13" o:title=""/>
          </v:shape>
          <o:OLEObject Type="Embed" ProgID="Excel.Sheet.12" ShapeID="_x0000_i1028" DrawAspect="Content" ObjectID="_1848991777"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1B2D274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F3193E">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4803BF7F"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F3193E">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463B8FEF"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931D29">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033E163F"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931D29">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2BF1D1AD" w14:textId="77777777" w:rsidR="00AD7667" w:rsidRDefault="00AD7667" w:rsidP="00AD7667">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31840F4" w14:textId="77777777" w:rsidR="00AD7667" w:rsidRPr="00AD7667" w:rsidRDefault="00AD7667" w:rsidP="00AD7667">
      <w:pPr>
        <w:pStyle w:val="ListParagraph"/>
        <w:tabs>
          <w:tab w:val="left" w:pos="567"/>
        </w:tabs>
        <w:spacing w:after="0" w:line="240" w:lineRule="auto"/>
        <w:ind w:left="360"/>
        <w:contextualSpacing/>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0030ABC6" w14:textId="73ADF18A" w:rsidR="00976D64" w:rsidRPr="00144483" w:rsidRDefault="00976D64" w:rsidP="00AD7667">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coffee break: tea, coffee, pastries and fresh fruits</w:t>
      </w:r>
    </w:p>
    <w:p w14:paraId="663A8213" w14:textId="018E3795"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BE77E18" w:rsidR="00513ADB" w:rsidRPr="005324BF" w:rsidRDefault="00DD6CB5"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91778"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5B434A94"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884F9F">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7209A12"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804795">
              <w:rPr>
                <w:rFonts w:asciiTheme="minorHAnsi" w:hAnsiTheme="minorHAnsi" w:cstheme="minorHAnsi"/>
                <w:b/>
                <w:bCs/>
                <w:sz w:val="22"/>
                <w:szCs w:val="22"/>
              </w:rPr>
              <w:t xml:space="preserve"/>
            </w:r>
            <w:r w:rsidR="00804795"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277E" w14:textId="77777777" w:rsidR="000418D8" w:rsidRDefault="000418D8" w:rsidP="00AE7B92">
      <w:pPr>
        <w:spacing w:after="0" w:line="240" w:lineRule="auto"/>
      </w:pPr>
      <w:r>
        <w:separator/>
      </w:r>
    </w:p>
  </w:endnote>
  <w:endnote w:type="continuationSeparator" w:id="0">
    <w:p w14:paraId="5A6AEF0A" w14:textId="77777777" w:rsidR="000418D8" w:rsidRDefault="000418D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1C36" w14:textId="77777777" w:rsidR="000418D8" w:rsidRDefault="000418D8" w:rsidP="00AE7B92">
      <w:pPr>
        <w:spacing w:after="0" w:line="240" w:lineRule="auto"/>
      </w:pPr>
      <w:r>
        <w:separator/>
      </w:r>
    </w:p>
  </w:footnote>
  <w:footnote w:type="continuationSeparator" w:id="0">
    <w:p w14:paraId="08C882CB" w14:textId="77777777" w:rsidR="000418D8" w:rsidRDefault="000418D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248707">
    <w:abstractNumId w:val="26"/>
  </w:num>
  <w:num w:numId="2" w16cid:durableId="15278039">
    <w:abstractNumId w:val="29"/>
  </w:num>
  <w:num w:numId="3" w16cid:durableId="76026249">
    <w:abstractNumId w:val="20"/>
  </w:num>
  <w:num w:numId="4" w16cid:durableId="1578400702">
    <w:abstractNumId w:val="2"/>
  </w:num>
  <w:num w:numId="5" w16cid:durableId="549076827">
    <w:abstractNumId w:val="11"/>
  </w:num>
  <w:num w:numId="6" w16cid:durableId="781613643">
    <w:abstractNumId w:val="19"/>
  </w:num>
  <w:num w:numId="7" w16cid:durableId="1542017280">
    <w:abstractNumId w:val="12"/>
  </w:num>
  <w:num w:numId="8" w16cid:durableId="257833814">
    <w:abstractNumId w:val="24"/>
  </w:num>
  <w:num w:numId="9" w16cid:durableId="2022123047">
    <w:abstractNumId w:val="18"/>
  </w:num>
  <w:num w:numId="10" w16cid:durableId="1860848904">
    <w:abstractNumId w:val="13"/>
  </w:num>
  <w:num w:numId="11" w16cid:durableId="1624262952">
    <w:abstractNumId w:val="30"/>
  </w:num>
  <w:num w:numId="12" w16cid:durableId="792334375">
    <w:abstractNumId w:val="32"/>
  </w:num>
  <w:num w:numId="13" w16cid:durableId="577902563">
    <w:abstractNumId w:val="0"/>
  </w:num>
  <w:num w:numId="14" w16cid:durableId="165754251">
    <w:abstractNumId w:val="28"/>
  </w:num>
  <w:num w:numId="15" w16cid:durableId="2116633156">
    <w:abstractNumId w:val="26"/>
  </w:num>
  <w:num w:numId="16" w16cid:durableId="1057630783">
    <w:abstractNumId w:val="27"/>
  </w:num>
  <w:num w:numId="17" w16cid:durableId="969743254">
    <w:abstractNumId w:val="21"/>
  </w:num>
  <w:num w:numId="18" w16cid:durableId="1578511932">
    <w:abstractNumId w:val="25"/>
  </w:num>
  <w:num w:numId="19" w16cid:durableId="113640409">
    <w:abstractNumId w:val="31"/>
  </w:num>
  <w:num w:numId="20" w16cid:durableId="635989373">
    <w:abstractNumId w:val="10"/>
  </w:num>
  <w:num w:numId="21" w16cid:durableId="698699657">
    <w:abstractNumId w:val="6"/>
  </w:num>
  <w:num w:numId="22" w16cid:durableId="169877877">
    <w:abstractNumId w:val="14"/>
  </w:num>
  <w:num w:numId="23" w16cid:durableId="1035496026">
    <w:abstractNumId w:val="4"/>
  </w:num>
  <w:num w:numId="24" w16cid:durableId="767042297">
    <w:abstractNumId w:val="5"/>
  </w:num>
  <w:num w:numId="25" w16cid:durableId="1175847657">
    <w:abstractNumId w:val="16"/>
  </w:num>
  <w:num w:numId="26" w16cid:durableId="1479540884">
    <w:abstractNumId w:val="3"/>
  </w:num>
  <w:num w:numId="27" w16cid:durableId="2067685261">
    <w:abstractNumId w:val="9"/>
  </w:num>
  <w:num w:numId="28" w16cid:durableId="1594825598">
    <w:abstractNumId w:val="7"/>
  </w:num>
  <w:num w:numId="29" w16cid:durableId="1061638248">
    <w:abstractNumId w:val="8"/>
  </w:num>
  <w:num w:numId="30" w16cid:durableId="1301960366">
    <w:abstractNumId w:val="22"/>
  </w:num>
  <w:num w:numId="31" w16cid:durableId="264464479">
    <w:abstractNumId w:val="23"/>
  </w:num>
  <w:num w:numId="32" w16cid:durableId="545679278">
    <w:abstractNumId w:val="1"/>
  </w:num>
  <w:num w:numId="33" w16cid:durableId="963733102">
    <w:abstractNumId w:val="15"/>
  </w:num>
  <w:num w:numId="34" w16cid:durableId="1959143274">
    <w:abstractNumId w:val="17"/>
  </w:num>
  <w:num w:numId="35" w16cid:durableId="1693413912">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18D8"/>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0DE2"/>
    <w:rsid w:val="000D11BC"/>
    <w:rsid w:val="000D2753"/>
    <w:rsid w:val="000D2796"/>
    <w:rsid w:val="000D33CA"/>
    <w:rsid w:val="000D33DE"/>
    <w:rsid w:val="000D3886"/>
    <w:rsid w:val="000E025F"/>
    <w:rsid w:val="000E0A72"/>
    <w:rsid w:val="000E1A79"/>
    <w:rsid w:val="000E302F"/>
    <w:rsid w:val="000E42D3"/>
    <w:rsid w:val="000E4CDC"/>
    <w:rsid w:val="000E630A"/>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61E6"/>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1B96"/>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3E74"/>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767"/>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31EA"/>
    <w:rsid w:val="0066452C"/>
    <w:rsid w:val="0066597C"/>
    <w:rsid w:val="006659DE"/>
    <w:rsid w:val="006709DB"/>
    <w:rsid w:val="00671B96"/>
    <w:rsid w:val="00676E4F"/>
    <w:rsid w:val="00677C1C"/>
    <w:rsid w:val="006838E0"/>
    <w:rsid w:val="00684312"/>
    <w:rsid w:val="006846A9"/>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1926"/>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795"/>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40F5"/>
    <w:rsid w:val="008755AB"/>
    <w:rsid w:val="00875727"/>
    <w:rsid w:val="00877B4B"/>
    <w:rsid w:val="008803BF"/>
    <w:rsid w:val="00882BCF"/>
    <w:rsid w:val="00883CDC"/>
    <w:rsid w:val="0088466B"/>
    <w:rsid w:val="00884868"/>
    <w:rsid w:val="00884D79"/>
    <w:rsid w:val="00884F9F"/>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1D29"/>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4256"/>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651"/>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667"/>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6F93"/>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B5"/>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88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46A75"/>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BE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8F8"/>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3646168">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120</TotalTime>
  <Pages>10</Pages>
  <Words>3779</Words>
  <Characters>21543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25272</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91</cp:revision>
  <cp:lastPrinted>2024-12-09T08:08:00Z</cp:lastPrinted>
  <dcterms:created xsi:type="dcterms:W3CDTF">2026-01-13T10:18:00Z</dcterms:created>
  <dcterms:modified xsi:type="dcterms:W3CDTF">2026-08-23T05:02:00Z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