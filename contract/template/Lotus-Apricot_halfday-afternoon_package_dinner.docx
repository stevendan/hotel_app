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593B5" w14:textId="463838C9"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3D4C480B"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0215A">
        <w:rPr>
          <w:rFonts w:asciiTheme="minorHAnsi" w:hAnsiTheme="minorHAnsi" w:cstheme="minorHAnsi"/>
          <w:szCs w:val="22"/>
          <w:lang w:val="en-US"/>
        </w:rPr>
        <w:t xml:space="preserve"/>
      </w:r>
    </w:p>
    <w:p w14:paraId="35C9939A" w14:textId="2F57A775"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0215A">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05C159BD" w14:textId="08324671"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t xml:space="preserve">(Pursuant to the Power of Attorney No. </w:t>
      </w:r>
      <w:r w:rsidR="00C0215A">
        <w:t>111/UQ – FTL dated July 13</w:t>
      </w:r>
      <w:r w:rsidR="00C0215A" w:rsidRPr="00665C7E">
        <w:rPr>
          <w:vertAlign w:val="superscript"/>
        </w:rPr>
        <w:t>th</w:t>
      </w:r>
      <w:r w:rsidR="00C0215A">
        <w:t xml:space="preserve"> 2026)</w:t>
      </w:r>
    </w:p>
    <w:p w14:paraId="659C61F4" w14:textId="6E8082FD"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046F2F88"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0215A">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Pr>
          <w:rFonts w:asciiTheme="minorHAnsi" w:hAnsiTheme="minorHAnsi" w:cstheme="minorHAnsi"/>
          <w:b/>
          <w:bCs/>
          <w:szCs w:val="22"/>
        </w:rPr>
        <w:t>TEL/ 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436970E5" w:rsidR="00442AC5" w:rsidRPr="009C1C22" w:rsidRDefault="00E1200A"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EVENT </w:t>
      </w:r>
      <w:r w:rsidR="00442AC5" w:rsidRPr="009C1C22">
        <w:rPr>
          <w:rFonts w:asciiTheme="minorHAnsi" w:hAnsiTheme="minorHAnsi" w:cstheme="minorHAnsi"/>
          <w:b/>
          <w:bCs/>
          <w:szCs w:val="22"/>
          <w:u w:val="single"/>
        </w:rPr>
        <w:t xml:space="preserve">CONFIRMATION/ </w:t>
      </w:r>
      <w:r w:rsidR="00442AC5" w:rsidRPr="009C1C22">
        <w:rPr>
          <w:rFonts w:asciiTheme="minorHAnsi" w:hAnsiTheme="minorHAnsi" w:cstheme="minorHAnsi"/>
          <w:b/>
          <w:bCs/>
          <w:i/>
          <w:iCs/>
          <w:szCs w:val="22"/>
          <w:u w:val="single"/>
        </w:rPr>
        <w:t>XÁC NHẬN</w:t>
      </w:r>
      <w:r>
        <w:rPr>
          <w:rFonts w:asciiTheme="minorHAnsi" w:hAnsiTheme="minorHAnsi" w:cstheme="minorHAnsi"/>
          <w:b/>
          <w:bCs/>
          <w:i/>
          <w:iCs/>
          <w:szCs w:val="22"/>
          <w:u w:val="single"/>
          <w:lang w:eastAsia="ja-JP"/>
        </w:rPr>
        <w:t xml:space="preserve"> HỌP</w:t>
      </w:r>
      <w:r w:rsidR="00442AC5" w:rsidRPr="009C1C22">
        <w:rPr>
          <w:rFonts w:asciiTheme="minorHAnsi" w:hAnsiTheme="minorHAnsi" w:cstheme="minorHAnsi"/>
          <w:i/>
          <w:iCs/>
          <w:szCs w:val="22"/>
          <w:u w:val="single"/>
        </w:rPr>
        <w:t xml:space="preserve"> </w:t>
      </w:r>
    </w:p>
    <w:bookmarkStart w:id="2" w:name="_MON_1811588800"/>
    <w:bookmarkEnd w:id="2"/>
    <w:p w14:paraId="4BB33AA8" w14:textId="4A14B2F9" w:rsidR="00945FDD" w:rsidRPr="009C1C22" w:rsidRDefault="00833DC4"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144483">
        <w:rPr>
          <w:rFonts w:asciiTheme="minorHAnsi" w:hAnsiTheme="minorHAnsi" w:cstheme="minorHAnsi"/>
          <w:b/>
          <w:bCs/>
          <w:szCs w:val="22"/>
        </w:rPr>
        <w:object w:dxaOrig="11692" w:dyaOrig="7466" w14:anchorId="4FB776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16.25pt;height:270pt" o:ole="">
            <v:imagedata r:id="rId13" o:title=""/>
          </v:shape>
          <o:OLEObject Type="Embed" ProgID="Excel.Sheet.12" ShapeID="_x0000_i1030" DrawAspect="Content" ObjectID="_1848911059" r:id="rId14"/>
        </w:object>
      </w:r>
    </w:p>
    <w:p w14:paraId="7EE1F7CE" w14:textId="05C1B855" w:rsidR="00976D64" w:rsidRPr="00144483" w:rsidRDefault="00EA66AF" w:rsidP="00976D64">
      <w:pPr>
        <w:spacing w:after="0"/>
        <w:jc w:val="both"/>
        <w:rPr>
          <w:rFonts w:asciiTheme="minorHAnsi" w:hAnsiTheme="minorHAnsi" w:cstheme="minorHAnsi"/>
          <w:i/>
          <w:iCs/>
          <w:szCs w:val="22"/>
        </w:rPr>
      </w:pPr>
      <w:r>
        <w:rPr>
          <w:rFonts w:asciiTheme="minorHAnsi" w:hAnsiTheme="minorHAnsi" w:cstheme="minorHAnsi"/>
          <w:b/>
          <w:bCs/>
          <w:szCs w:val="22"/>
        </w:rPr>
        <w:t>Half</w:t>
      </w:r>
      <w:r w:rsidR="00976D64" w:rsidRPr="00144483">
        <w:rPr>
          <w:rFonts w:asciiTheme="minorHAnsi" w:hAnsiTheme="minorHAnsi" w:cstheme="minorHAnsi"/>
          <w:b/>
          <w:bCs/>
          <w:szCs w:val="22"/>
        </w:rPr>
        <w:t>-day meeting package</w:t>
      </w:r>
      <w:r w:rsidR="00C70155">
        <w:rPr>
          <w:rFonts w:asciiTheme="minorHAnsi" w:hAnsiTheme="minorHAnsi" w:cstheme="minorHAnsi"/>
          <w:b/>
          <w:bCs/>
          <w:szCs w:val="22"/>
        </w:rPr>
        <w:t xml:space="preserve"> with dinner</w:t>
      </w:r>
      <w:r w:rsidR="00976D64" w:rsidRPr="00144483">
        <w:rPr>
          <w:rFonts w:asciiTheme="minorHAnsi" w:hAnsiTheme="minorHAnsi" w:cstheme="minorHAnsi"/>
          <w:b/>
          <w:bCs/>
          <w:szCs w:val="22"/>
        </w:rPr>
        <w:t xml:space="preserve"> includes the following/ </w:t>
      </w:r>
      <w:r w:rsidR="00976D64" w:rsidRPr="00144483">
        <w:rPr>
          <w:rFonts w:asciiTheme="minorHAnsi" w:hAnsiTheme="minorHAnsi" w:cstheme="minorHAnsi"/>
          <w:i/>
          <w:iCs/>
          <w:szCs w:val="22"/>
        </w:rPr>
        <w:t xml:space="preserve">Gói họp </w:t>
      </w:r>
      <w:r>
        <w:rPr>
          <w:rFonts w:asciiTheme="minorHAnsi" w:hAnsiTheme="minorHAnsi" w:cstheme="minorHAnsi"/>
          <w:i/>
          <w:iCs/>
          <w:szCs w:val="22"/>
        </w:rPr>
        <w:t>nửa</w:t>
      </w:r>
      <w:r w:rsidR="00976D64">
        <w:rPr>
          <w:rFonts w:asciiTheme="minorHAnsi" w:hAnsiTheme="minorHAnsi" w:cstheme="minorHAnsi"/>
          <w:i/>
          <w:iCs/>
          <w:szCs w:val="22"/>
        </w:rPr>
        <w:t xml:space="preserve"> </w:t>
      </w:r>
      <w:r w:rsidR="00976D64" w:rsidRPr="00144483">
        <w:rPr>
          <w:rFonts w:asciiTheme="minorHAnsi" w:hAnsiTheme="minorHAnsi" w:cstheme="minorHAnsi"/>
          <w:i/>
          <w:iCs/>
          <w:szCs w:val="22"/>
        </w:rPr>
        <w:t xml:space="preserve">ngày </w:t>
      </w:r>
      <w:r w:rsidR="00C70155">
        <w:rPr>
          <w:rFonts w:asciiTheme="minorHAnsi" w:hAnsiTheme="minorHAnsi" w:cstheme="minorHAnsi"/>
          <w:i/>
          <w:iCs/>
          <w:szCs w:val="22"/>
        </w:rPr>
        <w:t xml:space="preserve">có ăn tối </w:t>
      </w:r>
      <w:r w:rsidR="00976D64" w:rsidRPr="00144483">
        <w:rPr>
          <w:rFonts w:asciiTheme="minorHAnsi" w:hAnsiTheme="minorHAnsi" w:cstheme="minorHAnsi"/>
          <w:i/>
          <w:iCs/>
          <w:szCs w:val="22"/>
        </w:rPr>
        <w:t>trên bao gồm:</w:t>
      </w:r>
    </w:p>
    <w:p w14:paraId="3DECA919" w14:textId="5EC9D5BC"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Usage of meeting room from </w:t>
      </w:r>
      <w:r w:rsidR="00C83D02">
        <w:rPr>
          <w:rFonts w:asciiTheme="minorHAnsi" w:hAnsiTheme="minorHAnsi" w:cstheme="minorHAnsi"/>
          <w:szCs w:val="22"/>
        </w:rPr>
        <w:t>13</w:t>
      </w:r>
      <w:r w:rsidRPr="00144483">
        <w:rPr>
          <w:rFonts w:asciiTheme="minorHAnsi" w:hAnsiTheme="minorHAnsi" w:cstheme="minorHAnsi"/>
          <w:szCs w:val="22"/>
        </w:rPr>
        <w:t>:</w:t>
      </w:r>
      <w:r w:rsidR="00C83D02">
        <w:rPr>
          <w:rFonts w:asciiTheme="minorHAnsi" w:hAnsiTheme="minorHAnsi" w:cstheme="minorHAnsi"/>
          <w:szCs w:val="22"/>
        </w:rPr>
        <w:t>3</w:t>
      </w:r>
      <w:r w:rsidRPr="00144483">
        <w:rPr>
          <w:rFonts w:asciiTheme="minorHAnsi" w:hAnsiTheme="minorHAnsi" w:cstheme="minorHAnsi"/>
          <w:szCs w:val="22"/>
        </w:rPr>
        <w:t>0– 1</w:t>
      </w:r>
      <w:r w:rsidR="00C83D02">
        <w:rPr>
          <w:rFonts w:asciiTheme="minorHAnsi" w:hAnsiTheme="minorHAnsi" w:cstheme="minorHAnsi"/>
          <w:szCs w:val="22"/>
        </w:rPr>
        <w:t>7</w:t>
      </w:r>
      <w:r w:rsidRPr="00144483">
        <w:rPr>
          <w:rFonts w:asciiTheme="minorHAnsi" w:hAnsiTheme="minorHAnsi" w:cstheme="minorHAnsi"/>
          <w:szCs w:val="22"/>
        </w:rPr>
        <w:t>:</w:t>
      </w:r>
      <w:r w:rsidR="00C83D02">
        <w:rPr>
          <w:rFonts w:asciiTheme="minorHAnsi" w:hAnsiTheme="minorHAnsi" w:cstheme="minorHAnsi"/>
          <w:szCs w:val="22"/>
        </w:rPr>
        <w:t>3</w:t>
      </w:r>
      <w:r w:rsidRPr="00144483">
        <w:rPr>
          <w:rFonts w:asciiTheme="minorHAnsi" w:hAnsiTheme="minorHAnsi" w:cstheme="minorHAnsi"/>
          <w:szCs w:val="22"/>
        </w:rPr>
        <w:t>0</w:t>
      </w:r>
      <w:r w:rsidR="00935E17">
        <w:rPr>
          <w:rFonts w:asciiTheme="minorHAnsi" w:hAnsiTheme="minorHAnsi" w:cstheme="minorHAnsi"/>
          <w:szCs w:val="22"/>
        </w:rPr>
        <w:t xml:space="preserve"> and dinner from 18:30 – 22:00</w:t>
      </w:r>
    </w:p>
    <w:p w14:paraId="3B200950" w14:textId="7FA7463B"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 xml:space="preserve">Sử dụng phòng họp từ </w:t>
      </w:r>
      <w:r w:rsidR="00C83D02" w:rsidRPr="00C83D02">
        <w:rPr>
          <w:rFonts w:asciiTheme="minorHAnsi" w:hAnsiTheme="minorHAnsi" w:cstheme="minorHAnsi"/>
          <w:i/>
          <w:iCs/>
          <w:szCs w:val="22"/>
        </w:rPr>
        <w:t xml:space="preserve">13:30 </w:t>
      </w:r>
      <w:r w:rsidRPr="00C83D02">
        <w:rPr>
          <w:rFonts w:asciiTheme="minorHAnsi" w:hAnsiTheme="minorHAnsi" w:cstheme="minorHAnsi"/>
          <w:i/>
          <w:iCs/>
          <w:szCs w:val="22"/>
        </w:rPr>
        <w:t xml:space="preserve">giờ đến </w:t>
      </w:r>
      <w:r w:rsidR="00C83D02" w:rsidRPr="00C83D02">
        <w:rPr>
          <w:rFonts w:asciiTheme="minorHAnsi" w:hAnsiTheme="minorHAnsi" w:cstheme="minorHAnsi"/>
          <w:i/>
          <w:iCs/>
          <w:szCs w:val="22"/>
        </w:rPr>
        <w:t>17:30</w:t>
      </w:r>
      <w:r w:rsidR="00C83D02">
        <w:rPr>
          <w:rFonts w:asciiTheme="minorHAnsi" w:hAnsiTheme="minorHAnsi" w:cstheme="minorHAnsi"/>
          <w:szCs w:val="22"/>
        </w:rPr>
        <w:t xml:space="preserve"> </w:t>
      </w:r>
      <w:r w:rsidRPr="00144483">
        <w:rPr>
          <w:rFonts w:asciiTheme="minorHAnsi" w:hAnsiTheme="minorHAnsi" w:cstheme="minorHAnsi"/>
          <w:i/>
          <w:iCs/>
          <w:szCs w:val="22"/>
        </w:rPr>
        <w:t xml:space="preserve">giờ </w:t>
      </w:r>
      <w:r w:rsidR="00935E17">
        <w:rPr>
          <w:rFonts w:asciiTheme="minorHAnsi" w:hAnsiTheme="minorHAnsi" w:cstheme="minorHAnsi"/>
          <w:i/>
          <w:iCs/>
          <w:szCs w:val="22"/>
        </w:rPr>
        <w:t>và tiệc tối từ</w:t>
      </w:r>
      <w:r w:rsidR="00935E17" w:rsidRPr="00935E17">
        <w:rPr>
          <w:rFonts w:asciiTheme="minorHAnsi" w:hAnsiTheme="minorHAnsi" w:cstheme="minorHAnsi"/>
          <w:i/>
          <w:iCs/>
          <w:szCs w:val="22"/>
        </w:rPr>
        <w:t xml:space="preserve"> 18:30 tới 22:00</w:t>
      </w:r>
    </w:p>
    <w:p w14:paraId="571204BF"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full meeting set up (meeting water, notepads and pen</w:t>
      </w:r>
      <w:r>
        <w:rPr>
          <w:rFonts w:asciiTheme="minorHAnsi" w:hAnsiTheme="minorHAnsi" w:cstheme="minorHAnsi"/>
          <w:szCs w:val="22"/>
        </w:rPr>
        <w:t>, candy</w:t>
      </w:r>
      <w:r w:rsidRPr="00144483">
        <w:rPr>
          <w:rFonts w:asciiTheme="minorHAnsi" w:hAnsiTheme="minorHAnsi" w:cstheme="minorHAnsi"/>
          <w:szCs w:val="22"/>
        </w:rPr>
        <w:t xml:space="preserve">) </w:t>
      </w:r>
    </w:p>
    <w:p w14:paraId="694D068D" w14:textId="77777777" w:rsidR="00976D64" w:rsidRPr="00144483" w:rsidRDefault="00976D64" w:rsidP="00976D64">
      <w:pPr>
        <w:pStyle w:val="ListParagraph"/>
        <w:spacing w:after="0" w:line="240" w:lineRule="auto"/>
        <w:ind w:left="360"/>
        <w:jc w:val="both"/>
        <w:rPr>
          <w:rFonts w:asciiTheme="minorHAnsi" w:hAnsiTheme="minorHAnsi" w:cstheme="minorHAnsi"/>
          <w:i/>
          <w:iCs/>
          <w:szCs w:val="22"/>
        </w:rPr>
      </w:pPr>
      <w:r w:rsidRPr="00144483">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4B013008" w14:textId="29C66A74"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Meeting room with basic sound speakers, light &amp; 0</w:t>
      </w:r>
      <w:r w:rsidR="00B05723">
        <w:rPr>
          <w:rFonts w:asciiTheme="minorHAnsi" w:hAnsiTheme="minorHAnsi" w:cstheme="minorHAnsi"/>
          <w:szCs w:val="22"/>
        </w:rPr>
        <w:t>2</w:t>
      </w:r>
      <w:r w:rsidRPr="00144483">
        <w:rPr>
          <w:rFonts w:asciiTheme="minorHAnsi" w:hAnsiTheme="minorHAnsi" w:cstheme="minorHAnsi"/>
          <w:szCs w:val="22"/>
        </w:rPr>
        <w:t xml:space="preserve"> </w:t>
      </w:r>
      <w:r w:rsidRPr="00144483">
        <w:rPr>
          <w:rFonts w:asciiTheme="minorHAnsi" w:eastAsia="PMingLiU" w:hAnsiTheme="minorHAnsi" w:cstheme="minorHAnsi"/>
          <w:noProof/>
          <w:szCs w:val="22"/>
        </w:rPr>
        <w:t>Wireless microphones, 01 laser point</w:t>
      </w:r>
    </w:p>
    <w:p w14:paraId="079C7076" w14:textId="4BF071EC"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Hệ thống âm thanh, ánh sáng cơ bản &amp; 0</w:t>
      </w:r>
      <w:r w:rsidR="00B05723">
        <w:rPr>
          <w:rFonts w:asciiTheme="minorHAnsi" w:hAnsiTheme="minorHAnsi" w:cstheme="minorHAnsi"/>
          <w:i/>
          <w:iCs/>
          <w:szCs w:val="22"/>
        </w:rPr>
        <w:t>2</w:t>
      </w:r>
      <w:r w:rsidRPr="00144483">
        <w:rPr>
          <w:rFonts w:asciiTheme="minorHAnsi" w:hAnsiTheme="minorHAnsi" w:cstheme="minorHAnsi"/>
          <w:i/>
          <w:iCs/>
          <w:szCs w:val="22"/>
        </w:rPr>
        <w:t xml:space="preserve"> míc không dây, 01 bút chỉ slide</w:t>
      </w:r>
    </w:p>
    <w:p w14:paraId="505DD2BF" w14:textId="77777777" w:rsidR="00793EDB" w:rsidRDefault="00793EDB" w:rsidP="00793EDB">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32706A2C" w14:textId="77777777" w:rsidR="00793EDB" w:rsidRPr="00793EDB" w:rsidRDefault="00793EDB" w:rsidP="00793EDB">
      <w:pPr>
        <w:pStyle w:val="ListParagraph"/>
        <w:tabs>
          <w:tab w:val="left" w:pos="567"/>
        </w:tabs>
        <w:spacing w:after="0" w:line="240" w:lineRule="auto"/>
        <w:ind w:left="360"/>
        <w:contextualSpacing/>
        <w:rPr>
          <w:rFonts w:asciiTheme="minorHAnsi" w:hAnsiTheme="minorHAnsi" w:cstheme="minorHAnsi"/>
          <w:szCs w:val="22"/>
        </w:rPr>
      </w:pPr>
      <w:r>
        <w:rPr>
          <w:rFonts w:asciiTheme="minorHAnsi" w:hAnsiTheme="minorHAnsi" w:cstheme="minorHAnsi"/>
          <w:i/>
          <w:iCs/>
          <w:szCs w:val="22"/>
        </w:rPr>
        <w:t>Sử dụng bộ máy chiếu với màn chiếu 120 inch thả trần</w:t>
      </w:r>
    </w:p>
    <w:p w14:paraId="0030ABC6" w14:textId="710A47C6" w:rsidR="00976D64" w:rsidRPr="00144483" w:rsidRDefault="00C70155" w:rsidP="00793EDB">
      <w:pPr>
        <w:pStyle w:val="ListParagraph"/>
        <w:numPr>
          <w:ilvl w:val="0"/>
          <w:numId w:val="1"/>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Afternoon</w:t>
      </w:r>
      <w:r w:rsidR="00976D64" w:rsidRPr="00144483">
        <w:rPr>
          <w:rFonts w:asciiTheme="minorHAnsi" w:hAnsiTheme="minorHAnsi" w:cstheme="minorHAnsi"/>
          <w:szCs w:val="22"/>
        </w:rPr>
        <w:t xml:space="preserve"> coffee break: tea, coffee, pastries and fresh fruits</w:t>
      </w:r>
    </w:p>
    <w:p w14:paraId="663A8213" w14:textId="1D859FA2"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Tiệc trà </w:t>
      </w:r>
      <w:r w:rsidR="00C70155">
        <w:rPr>
          <w:rFonts w:asciiTheme="minorHAnsi" w:hAnsiTheme="minorHAnsi" w:cstheme="minorHAnsi"/>
          <w:i/>
          <w:iCs/>
          <w:szCs w:val="22"/>
        </w:rPr>
        <w:t>chiều</w:t>
      </w:r>
      <w:r w:rsidRPr="00144483">
        <w:rPr>
          <w:rFonts w:asciiTheme="minorHAnsi" w:hAnsiTheme="minorHAnsi" w:cstheme="minorHAnsi"/>
          <w:i/>
          <w:iCs/>
          <w:szCs w:val="22"/>
        </w:rPr>
        <w:t>: trà, cà phê, bánh và hoa quả</w:t>
      </w:r>
    </w:p>
    <w:p w14:paraId="6D9D071D" w14:textId="6BB69848" w:rsidR="00976D64" w:rsidRPr="00144483" w:rsidRDefault="00976D64" w:rsidP="00976D64">
      <w:pPr>
        <w:pStyle w:val="ListParagraph"/>
        <w:numPr>
          <w:ilvl w:val="0"/>
          <w:numId w:val="1"/>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w:t>
      </w:r>
      <w:r>
        <w:rPr>
          <w:rFonts w:asciiTheme="minorHAnsi" w:hAnsiTheme="minorHAnsi" w:cstheme="minorHAnsi"/>
          <w:color w:val="000000"/>
          <w:szCs w:val="22"/>
          <w:lang w:val="en-US" w:bidi="ar-SA"/>
        </w:rPr>
        <w:t xml:space="preserve"> </w:t>
      </w:r>
      <w:r w:rsidR="00652442">
        <w:rPr>
          <w:rFonts w:asciiTheme="minorHAnsi" w:hAnsiTheme="minorHAnsi" w:cstheme="minorHAnsi"/>
          <w:color w:val="000000"/>
          <w:szCs w:val="22"/>
          <w:lang w:val="en-US" w:bidi="ar-SA"/>
        </w:rPr>
        <w:t>dinner</w:t>
      </w:r>
      <w:r w:rsidRPr="00144483">
        <w:rPr>
          <w:rFonts w:asciiTheme="minorHAnsi" w:hAnsiTheme="minorHAnsi" w:cstheme="minorHAnsi"/>
          <w:color w:val="000000"/>
          <w:szCs w:val="22"/>
          <w:lang w:val="en-US" w:bidi="ar-SA"/>
        </w:rPr>
        <w:t xml:space="preserve">. </w:t>
      </w:r>
    </w:p>
    <w:p w14:paraId="3C26E78F" w14:textId="56FCF9D1"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Bữa</w:t>
      </w:r>
      <w:r w:rsidR="00652442">
        <w:rPr>
          <w:rFonts w:asciiTheme="minorHAnsi" w:hAnsiTheme="minorHAnsi" w:cstheme="minorHAnsi"/>
          <w:i/>
          <w:iCs/>
          <w:color w:val="000000"/>
          <w:szCs w:val="22"/>
          <w:lang w:val="en-US" w:bidi="ar-SA"/>
        </w:rPr>
        <w:t xml:space="preserve"> tối</w:t>
      </w:r>
      <w:r w:rsidRPr="00144483">
        <w:rPr>
          <w:rFonts w:asciiTheme="minorHAnsi" w:hAnsiTheme="minorHAnsi" w:cstheme="minorHAnsi"/>
          <w:i/>
          <w:iCs/>
          <w:color w:val="000000"/>
          <w:szCs w:val="22"/>
          <w:lang w:val="en-US" w:bidi="ar-SA"/>
        </w:rPr>
        <w:t xml:space="preserve"> theo thực đơn Á </w:t>
      </w:r>
    </w:p>
    <w:p w14:paraId="3B8E34E3"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Reception Desk including fresh flowers </w:t>
      </w:r>
    </w:p>
    <w:p w14:paraId="598FBD6F"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Bàn tiếp đón cho 02 người, bao gồm hoa tươi.</w:t>
      </w:r>
    </w:p>
    <w:p w14:paraId="7A632469"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 xml:space="preserve">Signage to meeting room </w:t>
      </w:r>
    </w:p>
    <w:p w14:paraId="4878CF39"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 xml:space="preserve">Biển chỉ dẫn </w:t>
      </w:r>
    </w:p>
    <w:p w14:paraId="5DB299F1"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szCs w:val="22"/>
        </w:rPr>
      </w:pPr>
      <w:r w:rsidRPr="00144483">
        <w:rPr>
          <w:rFonts w:asciiTheme="minorHAnsi" w:hAnsiTheme="minorHAnsi" w:cstheme="minorHAnsi"/>
          <w:szCs w:val="22"/>
        </w:rPr>
        <w:t>Flowers décor</w:t>
      </w:r>
    </w:p>
    <w:p w14:paraId="27C8A365"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szCs w:val="22"/>
        </w:rPr>
      </w:pPr>
      <w:r w:rsidRPr="00144483">
        <w:rPr>
          <w:rFonts w:asciiTheme="minorHAnsi" w:hAnsiTheme="minorHAnsi" w:cstheme="minorHAnsi"/>
          <w:i/>
          <w:iCs/>
          <w:szCs w:val="22"/>
        </w:rPr>
        <w:t>Hoa tươi trang trí</w:t>
      </w:r>
    </w:p>
    <w:p w14:paraId="5731224C" w14:textId="77777777" w:rsidR="00976D64" w:rsidRPr="00144483" w:rsidRDefault="00976D64" w:rsidP="00976D64">
      <w:pPr>
        <w:pStyle w:val="ListParagraph"/>
        <w:numPr>
          <w:ilvl w:val="0"/>
          <w:numId w:val="1"/>
        </w:numPr>
        <w:tabs>
          <w:tab w:val="left" w:pos="567"/>
        </w:tabs>
        <w:spacing w:after="0" w:line="240" w:lineRule="auto"/>
        <w:contextualSpacing/>
        <w:jc w:val="both"/>
        <w:rPr>
          <w:rFonts w:asciiTheme="minorHAnsi" w:hAnsiTheme="minorHAnsi" w:cstheme="minorHAnsi"/>
          <w:i/>
          <w:iCs/>
          <w:szCs w:val="22"/>
        </w:rPr>
      </w:pPr>
      <w:r w:rsidRPr="00144483">
        <w:rPr>
          <w:rFonts w:asciiTheme="minorHAnsi" w:hAnsiTheme="minorHAnsi" w:cstheme="minorHAnsi"/>
          <w:szCs w:val="22"/>
        </w:rPr>
        <w:t>Wi-Fi Internet</w:t>
      </w:r>
    </w:p>
    <w:p w14:paraId="12FD97D3" w14:textId="77777777" w:rsidR="00976D64" w:rsidRPr="00144483" w:rsidRDefault="00976D64" w:rsidP="00976D64">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szCs w:val="22"/>
        </w:rPr>
        <w:t>Kết nối mạng không dây</w:t>
      </w:r>
    </w:p>
    <w:p w14:paraId="25B647CE" w14:textId="2BC2085F" w:rsidR="00976D64" w:rsidRDefault="00976D64" w:rsidP="00976D64">
      <w:pPr>
        <w:pStyle w:val="ListParagraph"/>
        <w:numPr>
          <w:ilvl w:val="0"/>
          <w:numId w:val="1"/>
        </w:numPr>
        <w:tabs>
          <w:tab w:val="left" w:pos="567"/>
        </w:tabs>
        <w:spacing w:after="0" w:line="240" w:lineRule="auto"/>
        <w:contextualSpacing/>
        <w:rPr>
          <w:rFonts w:asciiTheme="minorHAnsi" w:eastAsia="PMingLiU" w:hAnsiTheme="minorHAnsi" w:cstheme="minorHAnsi"/>
          <w:noProof/>
          <w:szCs w:val="22"/>
        </w:rPr>
      </w:pPr>
      <w:r w:rsidRPr="00144483">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144483">
        <w:rPr>
          <w:rFonts w:asciiTheme="minorHAnsi" w:hAnsiTheme="minorHAnsi" w:cstheme="minorHAnsi"/>
          <w:color w:val="000000" w:themeColor="text1"/>
          <w:szCs w:val="22"/>
        </w:rPr>
        <w:t xml:space="preserve"> cars and free motorbikes)/day. </w:t>
      </w:r>
      <w:r w:rsidRPr="00144483">
        <w:rPr>
          <w:rFonts w:asciiTheme="minorHAnsi" w:eastAsia="PMingLiU" w:hAnsiTheme="minorHAnsi" w:cstheme="minorHAnsi"/>
          <w:noProof/>
          <w:szCs w:val="22"/>
        </w:rPr>
        <w:t xml:space="preserve">Others will be charged by IDMC buidling. </w:t>
      </w:r>
    </w:p>
    <w:p w14:paraId="4DC7F3EF" w14:textId="63BCE3DD" w:rsidR="00976D64" w:rsidRPr="00976D64" w:rsidRDefault="00976D64" w:rsidP="00976D64">
      <w:pPr>
        <w:pStyle w:val="ListParagraph"/>
        <w:numPr>
          <w:ilvl w:val="0"/>
          <w:numId w:val="1"/>
        </w:numPr>
        <w:shd w:val="clear" w:color="auto" w:fill="FFFFFF"/>
        <w:spacing w:after="0" w:line="240" w:lineRule="auto"/>
        <w:jc w:val="both"/>
        <w:textAlignment w:val="baseline"/>
        <w:rPr>
          <w:rFonts w:asciiTheme="minorHAnsi" w:hAnsiTheme="minorHAnsi" w:cstheme="minorHAnsi"/>
          <w:i/>
          <w:iCs/>
          <w:color w:val="000000" w:themeColor="text1"/>
          <w:szCs w:val="22"/>
        </w:rPr>
      </w:pPr>
      <w:r w:rsidRPr="00144483">
        <w:rPr>
          <w:rFonts w:asciiTheme="minorHAnsi" w:hAnsiTheme="minorHAnsi" w:cstheme="minorHAnsi"/>
          <w:i/>
          <w:iCs/>
          <w:color w:val="000000" w:themeColor="text1"/>
          <w:szCs w:val="22"/>
        </w:rPr>
        <w:lastRenderedPageBreak/>
        <w:t>Bãi đỗ xe ô tô (Miễn phí: 0</w:t>
      </w:r>
      <w:r>
        <w:rPr>
          <w:rFonts w:asciiTheme="minorHAnsi" w:hAnsiTheme="minorHAnsi" w:cstheme="minorHAnsi"/>
          <w:i/>
          <w:iCs/>
          <w:color w:val="000000" w:themeColor="text1"/>
          <w:szCs w:val="22"/>
        </w:rPr>
        <w:t>4</w:t>
      </w:r>
      <w:r w:rsidRPr="00144483">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3EED2793" w:rsidR="00513ADB" w:rsidRPr="005324BF" w:rsidRDefault="00825326"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48911060"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D701A" w:rsidP="00A92E0A">
            <w:pPr>
              <w:spacing w:after="0"/>
              <w:rPr>
                <w:rFonts w:asciiTheme="minorHAnsi" w:eastAsia="PMingLiU" w:hAnsiTheme="minorHAnsi" w:cstheme="minorHAnsi"/>
                <w:noProof/>
                <w:sz w:val="23"/>
                <w:szCs w:val="23"/>
              </w:rPr>
            </w:pPr>
            <w:hyperlink r:id="rId17" w:history="1">
              <w:r w:rsidRPr="005324BF">
                <w:rPr>
                  <w:rFonts w:asciiTheme="minorHAnsi" w:hAnsiTheme="minorHAnsi" w:cstheme="minorHAnsi"/>
                  <w:sz w:val="23"/>
                  <w:szCs w:val="23"/>
                  <w:lang w:val="en-US"/>
                </w:rPr>
                <w:t>102</w:t>
              </w:r>
            </w:hyperlink>
            <w:r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lastRenderedPageBreak/>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w:t>
      </w:r>
      <w:r w:rsidRPr="005324BF">
        <w:rPr>
          <w:rFonts w:asciiTheme="minorHAnsi" w:hAnsiTheme="minorHAnsi" w:cstheme="minorHAnsi"/>
          <w:i/>
          <w:iCs/>
          <w:sz w:val="23"/>
          <w:szCs w:val="23"/>
          <w:lang w:val="en-US"/>
        </w:rPr>
        <w:lastRenderedPageBreak/>
        <w:t xml:space="preserve">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5C6E18BD"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3814C0">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53ED14F5" w14:textId="49EE1621" w:rsidR="004D701A"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DD3D464" w14:textId="5287E974" w:rsidR="009013A9" w:rsidRDefault="009013A9" w:rsidP="004D701A">
      <w:pPr>
        <w:ind w:left="-142"/>
        <w:jc w:val="both"/>
        <w:rPr>
          <w:rFonts w:asciiTheme="minorHAnsi" w:hAnsiTheme="minorHAnsi" w:cstheme="minorHAnsi"/>
          <w:i/>
          <w:iCs/>
          <w:sz w:val="23"/>
          <w:szCs w:val="23"/>
          <w:lang w:val="en-US"/>
        </w:rPr>
      </w:pPr>
    </w:p>
    <w:p w14:paraId="4313DAE9" w14:textId="6BC1F954" w:rsidR="009013A9" w:rsidRDefault="009013A9" w:rsidP="004D701A">
      <w:pPr>
        <w:ind w:left="-142"/>
        <w:jc w:val="both"/>
        <w:rPr>
          <w:rFonts w:asciiTheme="minorHAnsi" w:hAnsiTheme="minorHAnsi" w:cstheme="minorHAnsi"/>
          <w:i/>
          <w:iCs/>
          <w:sz w:val="23"/>
          <w:szCs w:val="23"/>
          <w:lang w:val="en-US"/>
        </w:rPr>
      </w:pPr>
    </w:p>
    <w:p w14:paraId="0B86FFCF" w14:textId="77777777" w:rsidR="009013A9" w:rsidRPr="005324BF" w:rsidRDefault="009013A9" w:rsidP="004D701A">
      <w:pPr>
        <w:ind w:left="-142"/>
        <w:jc w:val="both"/>
        <w:rPr>
          <w:rFonts w:asciiTheme="minorHAnsi" w:hAnsiTheme="minorHAnsi" w:cstheme="minorHAnsi"/>
          <w:i/>
          <w:iCs/>
          <w:sz w:val="23"/>
          <w:szCs w:val="23"/>
          <w:lang w:val="en-US"/>
        </w:rPr>
      </w:pP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lastRenderedPageBreak/>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change of law, war, civil unrest, fire, flood, earthquake, or explosion, sale, nationalization or expropriation of the Hotel, necessary and 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lastRenderedPageBreak/>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lastRenderedPageBreak/>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053BE8C1"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6C4487" w:rsidRPr="00157F89">
              <w:rPr>
                <w:rFonts w:asciiTheme="minorHAnsi" w:hAnsiTheme="minorHAnsi" w:cstheme="minorHAnsi"/>
                <w:b/>
                <w:bCs/>
                <w:sz w:val="22"/>
                <w:szCs w:val="22"/>
              </w:rPr>
              <w:t xml:space="preserve"/>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097B1" w14:textId="77777777" w:rsidR="00FC0FA2" w:rsidRDefault="00FC0FA2" w:rsidP="00AE7B92">
      <w:pPr>
        <w:spacing w:after="0" w:line="240" w:lineRule="auto"/>
      </w:pPr>
      <w:r>
        <w:separator/>
      </w:r>
    </w:p>
  </w:endnote>
  <w:endnote w:type="continuationSeparator" w:id="0">
    <w:p w14:paraId="2809A7E1" w14:textId="77777777" w:rsidR="00FC0FA2" w:rsidRDefault="00FC0FA2"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517A6" w14:textId="77777777" w:rsidR="00FC0FA2" w:rsidRDefault="00FC0FA2" w:rsidP="00AE7B92">
      <w:pPr>
        <w:spacing w:after="0" w:line="240" w:lineRule="auto"/>
      </w:pPr>
      <w:r>
        <w:separator/>
      </w:r>
    </w:p>
  </w:footnote>
  <w:footnote w:type="continuationSeparator" w:id="0">
    <w:p w14:paraId="34FF1510" w14:textId="77777777" w:rsidR="00FC0FA2" w:rsidRDefault="00FC0FA2"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9801359">
    <w:abstractNumId w:val="26"/>
  </w:num>
  <w:num w:numId="2" w16cid:durableId="1094516834">
    <w:abstractNumId w:val="29"/>
  </w:num>
  <w:num w:numId="3" w16cid:durableId="302934030">
    <w:abstractNumId w:val="20"/>
  </w:num>
  <w:num w:numId="4" w16cid:durableId="791484094">
    <w:abstractNumId w:val="2"/>
  </w:num>
  <w:num w:numId="5" w16cid:durableId="1843860475">
    <w:abstractNumId w:val="11"/>
  </w:num>
  <w:num w:numId="6" w16cid:durableId="1905942763">
    <w:abstractNumId w:val="19"/>
  </w:num>
  <w:num w:numId="7" w16cid:durableId="1793941429">
    <w:abstractNumId w:val="12"/>
  </w:num>
  <w:num w:numId="8" w16cid:durableId="1794861699">
    <w:abstractNumId w:val="24"/>
  </w:num>
  <w:num w:numId="9" w16cid:durableId="931549745">
    <w:abstractNumId w:val="18"/>
  </w:num>
  <w:num w:numId="10" w16cid:durableId="1106925449">
    <w:abstractNumId w:val="13"/>
  </w:num>
  <w:num w:numId="11" w16cid:durableId="1303923715">
    <w:abstractNumId w:val="30"/>
  </w:num>
  <w:num w:numId="12" w16cid:durableId="1200507026">
    <w:abstractNumId w:val="32"/>
  </w:num>
  <w:num w:numId="13" w16cid:durableId="1360815967">
    <w:abstractNumId w:val="0"/>
  </w:num>
  <w:num w:numId="14" w16cid:durableId="587540463">
    <w:abstractNumId w:val="28"/>
  </w:num>
  <w:num w:numId="15" w16cid:durableId="1049718965">
    <w:abstractNumId w:val="26"/>
  </w:num>
  <w:num w:numId="16" w16cid:durableId="1803039358">
    <w:abstractNumId w:val="27"/>
  </w:num>
  <w:num w:numId="17" w16cid:durableId="1258098048">
    <w:abstractNumId w:val="21"/>
  </w:num>
  <w:num w:numId="18" w16cid:durableId="1192299971">
    <w:abstractNumId w:val="25"/>
  </w:num>
  <w:num w:numId="19" w16cid:durableId="2019387390">
    <w:abstractNumId w:val="31"/>
  </w:num>
  <w:num w:numId="20" w16cid:durableId="1699509058">
    <w:abstractNumId w:val="10"/>
  </w:num>
  <w:num w:numId="21" w16cid:durableId="2139956373">
    <w:abstractNumId w:val="6"/>
  </w:num>
  <w:num w:numId="22" w16cid:durableId="346299602">
    <w:abstractNumId w:val="14"/>
  </w:num>
  <w:num w:numId="23" w16cid:durableId="584606311">
    <w:abstractNumId w:val="4"/>
  </w:num>
  <w:num w:numId="24" w16cid:durableId="1487089650">
    <w:abstractNumId w:val="5"/>
  </w:num>
  <w:num w:numId="25" w16cid:durableId="1924072630">
    <w:abstractNumId w:val="16"/>
  </w:num>
  <w:num w:numId="26" w16cid:durableId="14119303">
    <w:abstractNumId w:val="3"/>
  </w:num>
  <w:num w:numId="27" w16cid:durableId="464010908">
    <w:abstractNumId w:val="9"/>
  </w:num>
  <w:num w:numId="28" w16cid:durableId="1328749244">
    <w:abstractNumId w:val="7"/>
  </w:num>
  <w:num w:numId="29" w16cid:durableId="903568738">
    <w:abstractNumId w:val="8"/>
  </w:num>
  <w:num w:numId="30" w16cid:durableId="200266">
    <w:abstractNumId w:val="22"/>
  </w:num>
  <w:num w:numId="31" w16cid:durableId="1918518375">
    <w:abstractNumId w:val="23"/>
  </w:num>
  <w:num w:numId="32" w16cid:durableId="1819298162">
    <w:abstractNumId w:val="1"/>
  </w:num>
  <w:num w:numId="33" w16cid:durableId="1458790770">
    <w:abstractNumId w:val="15"/>
  </w:num>
  <w:num w:numId="34" w16cid:durableId="1830439256">
    <w:abstractNumId w:val="17"/>
  </w:num>
  <w:num w:numId="35" w16cid:durableId="773090200">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5F59"/>
    <w:rsid w:val="00026C88"/>
    <w:rsid w:val="00026C96"/>
    <w:rsid w:val="0003145B"/>
    <w:rsid w:val="00032A02"/>
    <w:rsid w:val="000332DE"/>
    <w:rsid w:val="00034683"/>
    <w:rsid w:val="00034AB3"/>
    <w:rsid w:val="000352C8"/>
    <w:rsid w:val="00035EAC"/>
    <w:rsid w:val="00036073"/>
    <w:rsid w:val="00040C46"/>
    <w:rsid w:val="000440F0"/>
    <w:rsid w:val="00044104"/>
    <w:rsid w:val="00044232"/>
    <w:rsid w:val="00050858"/>
    <w:rsid w:val="0005102D"/>
    <w:rsid w:val="000512EB"/>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4D19"/>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5749"/>
    <w:rsid w:val="00146563"/>
    <w:rsid w:val="00150AA4"/>
    <w:rsid w:val="00152312"/>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58F5"/>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4541"/>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31D"/>
    <w:rsid w:val="00247A49"/>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11F"/>
    <w:rsid w:val="00300852"/>
    <w:rsid w:val="00300CDA"/>
    <w:rsid w:val="00301444"/>
    <w:rsid w:val="0030471A"/>
    <w:rsid w:val="00304C61"/>
    <w:rsid w:val="003052AA"/>
    <w:rsid w:val="0031020D"/>
    <w:rsid w:val="00311ABB"/>
    <w:rsid w:val="00311D1E"/>
    <w:rsid w:val="003123CA"/>
    <w:rsid w:val="00313E33"/>
    <w:rsid w:val="00314DB7"/>
    <w:rsid w:val="003162C2"/>
    <w:rsid w:val="00320A75"/>
    <w:rsid w:val="00321C6D"/>
    <w:rsid w:val="00322FE7"/>
    <w:rsid w:val="0032333B"/>
    <w:rsid w:val="003235D9"/>
    <w:rsid w:val="00323CDA"/>
    <w:rsid w:val="00325D0B"/>
    <w:rsid w:val="00326F04"/>
    <w:rsid w:val="0033020E"/>
    <w:rsid w:val="00333566"/>
    <w:rsid w:val="00333BC2"/>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4C91"/>
    <w:rsid w:val="0035576A"/>
    <w:rsid w:val="00355E25"/>
    <w:rsid w:val="00360269"/>
    <w:rsid w:val="00363878"/>
    <w:rsid w:val="00366067"/>
    <w:rsid w:val="003663EF"/>
    <w:rsid w:val="00367C51"/>
    <w:rsid w:val="003733ED"/>
    <w:rsid w:val="0037377C"/>
    <w:rsid w:val="003814C0"/>
    <w:rsid w:val="003821B2"/>
    <w:rsid w:val="003828F3"/>
    <w:rsid w:val="003943BF"/>
    <w:rsid w:val="003A134A"/>
    <w:rsid w:val="003A317E"/>
    <w:rsid w:val="003A40D7"/>
    <w:rsid w:val="003A58B7"/>
    <w:rsid w:val="003B07A0"/>
    <w:rsid w:val="003B0AAD"/>
    <w:rsid w:val="003B21C0"/>
    <w:rsid w:val="003B485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16E4"/>
    <w:rsid w:val="004336A3"/>
    <w:rsid w:val="00434E2A"/>
    <w:rsid w:val="0043652B"/>
    <w:rsid w:val="004372EF"/>
    <w:rsid w:val="0043748A"/>
    <w:rsid w:val="004378C3"/>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4717"/>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CCA"/>
    <w:rsid w:val="004936E1"/>
    <w:rsid w:val="004950C9"/>
    <w:rsid w:val="0049615B"/>
    <w:rsid w:val="00496765"/>
    <w:rsid w:val="004973B9"/>
    <w:rsid w:val="004977A1"/>
    <w:rsid w:val="004A01F9"/>
    <w:rsid w:val="004A125F"/>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420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31166"/>
    <w:rsid w:val="0063163C"/>
    <w:rsid w:val="00631730"/>
    <w:rsid w:val="006332BF"/>
    <w:rsid w:val="00635061"/>
    <w:rsid w:val="00636C64"/>
    <w:rsid w:val="00637133"/>
    <w:rsid w:val="00637BB1"/>
    <w:rsid w:val="00640D84"/>
    <w:rsid w:val="00642ABD"/>
    <w:rsid w:val="00642E23"/>
    <w:rsid w:val="006435AF"/>
    <w:rsid w:val="0064662B"/>
    <w:rsid w:val="00646ABC"/>
    <w:rsid w:val="00647B4E"/>
    <w:rsid w:val="00647FEF"/>
    <w:rsid w:val="00650DB1"/>
    <w:rsid w:val="00652442"/>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22AC"/>
    <w:rsid w:val="006838E0"/>
    <w:rsid w:val="00684312"/>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87"/>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22A5"/>
    <w:rsid w:val="00753CD3"/>
    <w:rsid w:val="00757268"/>
    <w:rsid w:val="007614B1"/>
    <w:rsid w:val="007620A9"/>
    <w:rsid w:val="00763840"/>
    <w:rsid w:val="0076385D"/>
    <w:rsid w:val="007648C3"/>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3EDB"/>
    <w:rsid w:val="00794D77"/>
    <w:rsid w:val="007A010D"/>
    <w:rsid w:val="007A1A95"/>
    <w:rsid w:val="007A1FCF"/>
    <w:rsid w:val="007A5698"/>
    <w:rsid w:val="007A588B"/>
    <w:rsid w:val="007A63B4"/>
    <w:rsid w:val="007A71C3"/>
    <w:rsid w:val="007A77E8"/>
    <w:rsid w:val="007B0DA6"/>
    <w:rsid w:val="007B208E"/>
    <w:rsid w:val="007B2710"/>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7F377B"/>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4BD"/>
    <w:rsid w:val="00823B0D"/>
    <w:rsid w:val="00825326"/>
    <w:rsid w:val="008305E0"/>
    <w:rsid w:val="00830FB7"/>
    <w:rsid w:val="00833DC4"/>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2902"/>
    <w:rsid w:val="008C3AD3"/>
    <w:rsid w:val="008C3EBC"/>
    <w:rsid w:val="008C4FAC"/>
    <w:rsid w:val="008D14A3"/>
    <w:rsid w:val="008D4329"/>
    <w:rsid w:val="008D56E2"/>
    <w:rsid w:val="008D5C8A"/>
    <w:rsid w:val="008D5F71"/>
    <w:rsid w:val="008D6F07"/>
    <w:rsid w:val="008D7E9F"/>
    <w:rsid w:val="008E0321"/>
    <w:rsid w:val="008E07E6"/>
    <w:rsid w:val="008E1BC6"/>
    <w:rsid w:val="008E2A12"/>
    <w:rsid w:val="008E3604"/>
    <w:rsid w:val="008E38A9"/>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359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35E17"/>
    <w:rsid w:val="0094088A"/>
    <w:rsid w:val="00940F66"/>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6D64"/>
    <w:rsid w:val="00977348"/>
    <w:rsid w:val="00983F91"/>
    <w:rsid w:val="00984C8C"/>
    <w:rsid w:val="009907F3"/>
    <w:rsid w:val="00992D98"/>
    <w:rsid w:val="0099631E"/>
    <w:rsid w:val="009971B0"/>
    <w:rsid w:val="0099768D"/>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0DD"/>
    <w:rsid w:val="009F085A"/>
    <w:rsid w:val="009F0888"/>
    <w:rsid w:val="009F295C"/>
    <w:rsid w:val="009F2C95"/>
    <w:rsid w:val="009F55DB"/>
    <w:rsid w:val="009F684C"/>
    <w:rsid w:val="009F76DB"/>
    <w:rsid w:val="00A013E2"/>
    <w:rsid w:val="00A016C8"/>
    <w:rsid w:val="00A0314D"/>
    <w:rsid w:val="00A0790C"/>
    <w:rsid w:val="00A11CCF"/>
    <w:rsid w:val="00A12504"/>
    <w:rsid w:val="00A13BAE"/>
    <w:rsid w:val="00A13BEF"/>
    <w:rsid w:val="00A13ED5"/>
    <w:rsid w:val="00A153C1"/>
    <w:rsid w:val="00A15EF7"/>
    <w:rsid w:val="00A200F5"/>
    <w:rsid w:val="00A239EA"/>
    <w:rsid w:val="00A26A9D"/>
    <w:rsid w:val="00A30926"/>
    <w:rsid w:val="00A35BEF"/>
    <w:rsid w:val="00A362D9"/>
    <w:rsid w:val="00A36EDC"/>
    <w:rsid w:val="00A40CDD"/>
    <w:rsid w:val="00A431E6"/>
    <w:rsid w:val="00A43DB5"/>
    <w:rsid w:val="00A44667"/>
    <w:rsid w:val="00A44B57"/>
    <w:rsid w:val="00A47B7E"/>
    <w:rsid w:val="00A500FA"/>
    <w:rsid w:val="00A51DA1"/>
    <w:rsid w:val="00A51EC4"/>
    <w:rsid w:val="00A51FDB"/>
    <w:rsid w:val="00A566A1"/>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5723"/>
    <w:rsid w:val="00B07566"/>
    <w:rsid w:val="00B10A9E"/>
    <w:rsid w:val="00B11BEB"/>
    <w:rsid w:val="00B11D12"/>
    <w:rsid w:val="00B226E8"/>
    <w:rsid w:val="00B238ED"/>
    <w:rsid w:val="00B26AD7"/>
    <w:rsid w:val="00B26D7C"/>
    <w:rsid w:val="00B334CA"/>
    <w:rsid w:val="00B33804"/>
    <w:rsid w:val="00B414AB"/>
    <w:rsid w:val="00B437A0"/>
    <w:rsid w:val="00B46841"/>
    <w:rsid w:val="00B47E5F"/>
    <w:rsid w:val="00B5166C"/>
    <w:rsid w:val="00B535F3"/>
    <w:rsid w:val="00B546F0"/>
    <w:rsid w:val="00B57732"/>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C0183"/>
    <w:rsid w:val="00BC1AFF"/>
    <w:rsid w:val="00BC21FE"/>
    <w:rsid w:val="00BC50FF"/>
    <w:rsid w:val="00BC5C6C"/>
    <w:rsid w:val="00BC5D00"/>
    <w:rsid w:val="00BC6D6E"/>
    <w:rsid w:val="00BC7001"/>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215A"/>
    <w:rsid w:val="00C04C4B"/>
    <w:rsid w:val="00C04E7E"/>
    <w:rsid w:val="00C059D8"/>
    <w:rsid w:val="00C05E4B"/>
    <w:rsid w:val="00C11062"/>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60C13"/>
    <w:rsid w:val="00C64D3E"/>
    <w:rsid w:val="00C655CE"/>
    <w:rsid w:val="00C65CDF"/>
    <w:rsid w:val="00C65D2E"/>
    <w:rsid w:val="00C70155"/>
    <w:rsid w:val="00C70EE2"/>
    <w:rsid w:val="00C722AB"/>
    <w:rsid w:val="00C72999"/>
    <w:rsid w:val="00C73948"/>
    <w:rsid w:val="00C73BB3"/>
    <w:rsid w:val="00C74805"/>
    <w:rsid w:val="00C753BC"/>
    <w:rsid w:val="00C82C31"/>
    <w:rsid w:val="00C82C54"/>
    <w:rsid w:val="00C83D02"/>
    <w:rsid w:val="00C84FC8"/>
    <w:rsid w:val="00C87F29"/>
    <w:rsid w:val="00C938EC"/>
    <w:rsid w:val="00C95303"/>
    <w:rsid w:val="00C96D2D"/>
    <w:rsid w:val="00C96F16"/>
    <w:rsid w:val="00C97D37"/>
    <w:rsid w:val="00CA0268"/>
    <w:rsid w:val="00CA08AC"/>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28A7"/>
    <w:rsid w:val="00D13363"/>
    <w:rsid w:val="00D14594"/>
    <w:rsid w:val="00D1471B"/>
    <w:rsid w:val="00D17022"/>
    <w:rsid w:val="00D202FE"/>
    <w:rsid w:val="00D22635"/>
    <w:rsid w:val="00D24E89"/>
    <w:rsid w:val="00D26928"/>
    <w:rsid w:val="00D26EC3"/>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5377"/>
    <w:rsid w:val="00DF598D"/>
    <w:rsid w:val="00DF5E8B"/>
    <w:rsid w:val="00DF63E0"/>
    <w:rsid w:val="00DF7E59"/>
    <w:rsid w:val="00E0023F"/>
    <w:rsid w:val="00E04008"/>
    <w:rsid w:val="00E0432D"/>
    <w:rsid w:val="00E06ED5"/>
    <w:rsid w:val="00E07619"/>
    <w:rsid w:val="00E1063D"/>
    <w:rsid w:val="00E10D1F"/>
    <w:rsid w:val="00E10D68"/>
    <w:rsid w:val="00E1200A"/>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66AF"/>
    <w:rsid w:val="00EA6ABA"/>
    <w:rsid w:val="00EA7559"/>
    <w:rsid w:val="00EB080A"/>
    <w:rsid w:val="00EB354E"/>
    <w:rsid w:val="00EB379D"/>
    <w:rsid w:val="00EB3CFC"/>
    <w:rsid w:val="00EB67FC"/>
    <w:rsid w:val="00EC0131"/>
    <w:rsid w:val="00EC04BD"/>
    <w:rsid w:val="00EC1137"/>
    <w:rsid w:val="00EC3C9F"/>
    <w:rsid w:val="00EC44A8"/>
    <w:rsid w:val="00EC44C4"/>
    <w:rsid w:val="00EC4A68"/>
    <w:rsid w:val="00EC5D02"/>
    <w:rsid w:val="00EC728B"/>
    <w:rsid w:val="00ED0A56"/>
    <w:rsid w:val="00ED1967"/>
    <w:rsid w:val="00ED1DD6"/>
    <w:rsid w:val="00ED3858"/>
    <w:rsid w:val="00ED3F79"/>
    <w:rsid w:val="00ED66A9"/>
    <w:rsid w:val="00ED6BC8"/>
    <w:rsid w:val="00EE04D7"/>
    <w:rsid w:val="00EE0F48"/>
    <w:rsid w:val="00EE1485"/>
    <w:rsid w:val="00EE1870"/>
    <w:rsid w:val="00EE1BE5"/>
    <w:rsid w:val="00EE324E"/>
    <w:rsid w:val="00EE446D"/>
    <w:rsid w:val="00EE4773"/>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2200"/>
    <w:rsid w:val="00F25CB5"/>
    <w:rsid w:val="00F260DA"/>
    <w:rsid w:val="00F3193E"/>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6C25"/>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0FA2"/>
    <w:rsid w:val="00FC20B5"/>
    <w:rsid w:val="00FC2359"/>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ＭＳ 明朝"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3545456">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customXml/itemProps3.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5.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146</TotalTime>
  <Pages>13</Pages>
  <Words>3799</Words>
  <Characters>21657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25406</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Dan Pham Van</cp:lastModifiedBy>
  <cp:revision>98</cp:revision>
  <cp:lastPrinted>2024-12-09T08:08:00Z</cp:lastPrinted>
  <dcterms:created xsi:type="dcterms:W3CDTF">2026-01-13T10:18:00Z</dcterms:created>
  <dcterms:modified xsi:type="dcterms:W3CDTF">2026-08-22T06:38:00Z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