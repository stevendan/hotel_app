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F06173C"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5D2954">
        <w:rPr>
          <w:rFonts w:asciiTheme="minorHAnsi" w:hAnsiTheme="minorHAnsi" w:cstheme="minorHAnsi"/>
          <w:szCs w:val="22"/>
          <w:lang w:val="en-US"/>
        </w:rPr>
        <w:t xml:space="preserve"/>
      </w:r>
    </w:p>
    <w:p w14:paraId="35C9939A" w14:textId="33275F52"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w:t>
      </w:r>
      <w:r w:rsidR="006228F3">
        <w:rPr>
          <w:rFonts w:asciiTheme="minorHAnsi" w:hAnsiTheme="minorHAnsi" w:cstheme="minorHAnsi"/>
          <w:bCs/>
          <w:i/>
          <w:iCs/>
          <w:szCs w:val="22"/>
        </w:rPr>
        <w:t>Oh Jung Hyun</w:t>
      </w:r>
      <w:r w:rsidR="005D2954">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005B14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665C7E">
        <w:t>111</w:t>
      </w:r>
      <w:r>
        <w:t xml:space="preserve">/UQ – FTL dated </w:t>
      </w:r>
      <w:r w:rsidR="00665C7E">
        <w:t>July 13</w:t>
      </w:r>
      <w:r w:rsidR="00665C7E" w:rsidRPr="00665C7E">
        <w:rPr>
          <w:vertAlign w:val="superscript"/>
        </w:rPr>
        <w:t>th</w:t>
      </w:r>
      <w:r>
        <w:t xml:space="preserve"> 202</w:t>
      </w:r>
      <w:r w:rsidR="00665C7E">
        <w:t>6</w:t>
      </w:r>
      <w:r w:rsidR="007E7BFE">
        <w:t>)</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1634AD94"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(Theo giấy ủy quyền số: 1</w:t>
      </w:r>
      <w:r w:rsidR="00665C7E">
        <w:rPr>
          <w:rFonts w:asciiTheme="minorHAnsi" w:hAnsiTheme="minorHAnsi" w:cstheme="minorHAnsi"/>
          <w:i/>
          <w:iCs/>
          <w:szCs w:val="22"/>
          <w:lang w:val="en-US"/>
        </w:rPr>
        <w:t>11</w:t>
      </w:r>
      <w:r>
        <w:rPr>
          <w:rFonts w:asciiTheme="minorHAnsi" w:hAnsiTheme="minorHAnsi" w:cstheme="minorHAnsi"/>
          <w:i/>
          <w:iCs/>
          <w:szCs w:val="22"/>
          <w:lang w:val="en-US"/>
        </w:rPr>
        <w:t>/UQ – FTL ngày 1</w:t>
      </w:r>
      <w:r w:rsidR="00665C7E">
        <w:rPr>
          <w:rFonts w:asciiTheme="minorHAnsi" w:hAnsiTheme="minorHAnsi" w:cstheme="minorHAnsi"/>
          <w:i/>
          <w:iCs/>
          <w:szCs w:val="22"/>
          <w:lang w:val="en-US"/>
        </w:rPr>
        <w:t>3</w:t>
      </w:r>
      <w:r>
        <w:rPr>
          <w:rFonts w:asciiTheme="minorHAnsi" w:hAnsiTheme="minorHAnsi" w:cstheme="minorHAnsi"/>
          <w:i/>
          <w:iCs/>
          <w:szCs w:val="22"/>
          <w:lang w:val="en-US"/>
        </w:rPr>
        <w:t>/0</w:t>
      </w:r>
      <w:r w:rsidR="00665C7E">
        <w:rPr>
          <w:rFonts w:asciiTheme="minorHAnsi" w:hAnsiTheme="minorHAnsi" w:cstheme="minorHAnsi"/>
          <w:i/>
          <w:iCs/>
          <w:szCs w:val="22"/>
          <w:lang w:val="en-US"/>
        </w:rPr>
        <w:t>7</w:t>
      </w:r>
      <w:r>
        <w:rPr>
          <w:rFonts w:asciiTheme="minorHAnsi" w:hAnsiTheme="minorHAnsi" w:cstheme="minorHAnsi"/>
          <w:i/>
          <w:iCs/>
          <w:szCs w:val="22"/>
          <w:lang w:val="en-US"/>
        </w:rPr>
        <w:t>/202</w:t>
      </w:r>
      <w:r w:rsidR="00665C7E">
        <w:rPr>
          <w:rFonts w:asciiTheme="minorHAnsi" w:hAnsiTheme="minorHAnsi" w:cstheme="minorHAnsi"/>
          <w:i/>
          <w:iCs/>
          <w:szCs w:val="22"/>
          <w:lang w:val="en-US"/>
        </w:rPr>
        <w:t>6</w:t>
      </w:r>
      <w:r w:rsidR="007E7BFE">
        <w:rPr>
          <w:rFonts w:asciiTheme="minorHAnsi" w:hAnsiTheme="minorHAnsi" w:cstheme="minorHAnsi"/>
          <w:i/>
          <w:iCs/>
          <w:szCs w:val="22"/>
          <w:lang w:val="en-US"/>
        </w:rPr>
        <w:t>)</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0B4A52EE" w:rsidR="00945FDD" w:rsidRPr="009C1C22" w:rsidRDefault="003D665D"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3449" w:dyaOrig="7741"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84.5pt;height:282pt" o:ole="">
            <v:imagedata r:id="rId13" o:title=""/>
          </v:shape>
          <o:OLEObject Type="Embed" ProgID="Excel.Sheet.12" ShapeID="_x0000_i1030" DrawAspect="Content" ObjectID="_1851945008" r:id="rId14"/>
        </w:object>
      </w:r>
    </w:p>
    <w:p w14:paraId="7EE1F7CE" w14:textId="77777777"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package includes the following/ </w:t>
      </w:r>
      <w:r w:rsidRPr="00144483">
        <w:rPr>
          <w:rFonts w:asciiTheme="minorHAnsi" w:hAnsiTheme="minorHAnsi" w:cstheme="minorHAnsi"/>
          <w:i/>
          <w:iCs/>
          <w:szCs w:val="22"/>
        </w:rPr>
        <w:t xml:space="preserve">Gói họp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77777777"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w:t>
      </w:r>
      <w:r>
        <w:rPr>
          <w:rFonts w:asciiTheme="minorHAnsi" w:hAnsiTheme="minorHAnsi" w:cstheme="minorHAnsi"/>
          <w:szCs w:val="22"/>
        </w:rPr>
        <w:t xml:space="preserve">and afternoon </w:t>
      </w:r>
      <w:r w:rsidRPr="00144483">
        <w:rPr>
          <w:rFonts w:asciiTheme="minorHAnsi" w:hAnsiTheme="minorHAnsi" w:cstheme="minorHAnsi"/>
          <w:szCs w:val="22"/>
        </w:rPr>
        <w:t>coffee break: tea, coffee, pastries and fresh fruits</w:t>
      </w:r>
    </w:p>
    <w:p w14:paraId="663A821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 và chiều</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46F355EF" w:rsidR="00513ADB" w:rsidRPr="005324BF" w:rsidRDefault="009932F0"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5009"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3320FD"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lastRenderedPageBreak/>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lastRenderedPageBreak/>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25C97603"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87BCE">
              <w:rPr>
                <w:rFonts w:asciiTheme="minorHAnsi" w:hAnsiTheme="minorHAnsi" w:cstheme="minorHAnsi"/>
                <w:b/>
                <w:bCs/>
                <w:sz w:val="22"/>
                <w:szCs w:val="22"/>
              </w:rPr>
              <w:t xml:space="preserve"/>
            </w:r>
            <w:r w:rsidR="00687BCE"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A4D92" w14:textId="77777777" w:rsidR="003320FD" w:rsidRDefault="003320FD" w:rsidP="00AE7B92">
      <w:pPr>
        <w:spacing w:after="0" w:line="240" w:lineRule="auto"/>
      </w:pPr>
      <w:r>
        <w:separator/>
      </w:r>
    </w:p>
  </w:endnote>
  <w:endnote w:type="continuationSeparator" w:id="0">
    <w:p w14:paraId="7055FE7D" w14:textId="77777777" w:rsidR="003320FD" w:rsidRDefault="003320FD"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29898" w14:textId="77777777" w:rsidR="003320FD" w:rsidRDefault="003320FD" w:rsidP="00AE7B92">
      <w:pPr>
        <w:spacing w:after="0" w:line="240" w:lineRule="auto"/>
      </w:pPr>
      <w:r>
        <w:separator/>
      </w:r>
    </w:p>
  </w:footnote>
  <w:footnote w:type="continuationSeparator" w:id="0">
    <w:p w14:paraId="1AD3298B" w14:textId="77777777" w:rsidR="003320FD" w:rsidRDefault="003320FD"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0FD"/>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65D"/>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205"/>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92"/>
    <w:rsid w:val="002923A5"/>
    <w:rsid w:val="002928B2"/>
    <w:rsid w:val="002936FE"/>
    <w:rsid w:val="0029535E"/>
    <w:rsid w:val="0029626F"/>
    <w:rsid w:val="0029705B"/>
    <w:rsid w:val="002A00E5"/>
    <w:rsid w:val="002A05AC"/>
    <w:rsid w:val="002A20FC"/>
    <w:rsid w:val="002A489F"/>
    <w:rsid w:val="002A4ED4"/>
    <w:rsid w:val="002A796A"/>
    <w:rsid w:val="002B0A24"/>
    <w:rsid w:val="002B12A3"/>
    <w:rsid w:val="002B4C87"/>
    <w:rsid w:val="002B5FAE"/>
    <w:rsid w:val="002C2744"/>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20FD"/>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6141"/>
    <w:rsid w:val="003B723B"/>
    <w:rsid w:val="003C0B83"/>
    <w:rsid w:val="003C398A"/>
    <w:rsid w:val="003C4A8B"/>
    <w:rsid w:val="003C4BFF"/>
    <w:rsid w:val="003C7D2E"/>
    <w:rsid w:val="003D1337"/>
    <w:rsid w:val="003D1649"/>
    <w:rsid w:val="003D4506"/>
    <w:rsid w:val="003D657A"/>
    <w:rsid w:val="003D665D"/>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17EE9"/>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2F38"/>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2954"/>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08C"/>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0DDF"/>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65C7E"/>
    <w:rsid w:val="006709DB"/>
    <w:rsid w:val="00671B96"/>
    <w:rsid w:val="00676E4F"/>
    <w:rsid w:val="00677C1C"/>
    <w:rsid w:val="006838E0"/>
    <w:rsid w:val="00684312"/>
    <w:rsid w:val="00687BCE"/>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5844"/>
    <w:rsid w:val="00765B7A"/>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657"/>
    <w:rsid w:val="009677EE"/>
    <w:rsid w:val="00967B34"/>
    <w:rsid w:val="00967C9F"/>
    <w:rsid w:val="00973526"/>
    <w:rsid w:val="00973F3F"/>
    <w:rsid w:val="00975BF4"/>
    <w:rsid w:val="00976450"/>
    <w:rsid w:val="00976D64"/>
    <w:rsid w:val="00977348"/>
    <w:rsid w:val="00983F91"/>
    <w:rsid w:val="00984C8C"/>
    <w:rsid w:val="009907F3"/>
    <w:rsid w:val="00992D98"/>
    <w:rsid w:val="009932F0"/>
    <w:rsid w:val="0099631E"/>
    <w:rsid w:val="009971B0"/>
    <w:rsid w:val="0099768D"/>
    <w:rsid w:val="009A120F"/>
    <w:rsid w:val="009A1FC1"/>
    <w:rsid w:val="009A2732"/>
    <w:rsid w:val="009A43C3"/>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52"/>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A692A"/>
    <w:rsid w:val="00AB18F8"/>
    <w:rsid w:val="00AB19E2"/>
    <w:rsid w:val="00AB2064"/>
    <w:rsid w:val="00AB2C31"/>
    <w:rsid w:val="00AB50D6"/>
    <w:rsid w:val="00AB789C"/>
    <w:rsid w:val="00AC0DB8"/>
    <w:rsid w:val="00AC0DC7"/>
    <w:rsid w:val="00AC1D30"/>
    <w:rsid w:val="00AC2DE8"/>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07C88"/>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442B"/>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2499"/>
    <w:rsid w:val="00BE3883"/>
    <w:rsid w:val="00BE7111"/>
    <w:rsid w:val="00BE7662"/>
    <w:rsid w:val="00BF0510"/>
    <w:rsid w:val="00BF09D8"/>
    <w:rsid w:val="00BF3C2B"/>
    <w:rsid w:val="00BF3D92"/>
    <w:rsid w:val="00BF4318"/>
    <w:rsid w:val="00BF47E9"/>
    <w:rsid w:val="00BF5A37"/>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B2C"/>
    <w:rsid w:val="00C45E38"/>
    <w:rsid w:val="00C45FBD"/>
    <w:rsid w:val="00C46C59"/>
    <w:rsid w:val="00C47238"/>
    <w:rsid w:val="00C5076D"/>
    <w:rsid w:val="00C530FA"/>
    <w:rsid w:val="00C539DD"/>
    <w:rsid w:val="00C60C13"/>
    <w:rsid w:val="00C64D3E"/>
    <w:rsid w:val="00C655CE"/>
    <w:rsid w:val="00C65CDF"/>
    <w:rsid w:val="00C65D2E"/>
    <w:rsid w:val="00C70EE2"/>
    <w:rsid w:val="00C71A4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1C9E"/>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4CE6"/>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1A71"/>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877FF"/>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CB8"/>
    <w:rsid w:val="00FA7DB8"/>
    <w:rsid w:val="00FB0114"/>
    <w:rsid w:val="00FB0D63"/>
    <w:rsid w:val="00FB110C"/>
    <w:rsid w:val="00FB26EB"/>
    <w:rsid w:val="00FB3916"/>
    <w:rsid w:val="00FB3C87"/>
    <w:rsid w:val="00FB54A9"/>
    <w:rsid w:val="00FB5739"/>
    <w:rsid w:val="00FB78E2"/>
    <w:rsid w:val="00FC00E6"/>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2C6F"/>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136</TotalTime>
  <Pages>13</Pages>
  <Words>3779</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25275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98</cp:revision>
  <cp:lastPrinted>2024-12-09T08:08:00Z</cp:lastPrinted>
  <dcterms:created xsi:type="dcterms:W3CDTF">2026-01-13T10:18:00Z</dcterms:created>
  <dcterms:modified xsi:type="dcterms:W3CDTF">2026-09-26T09:24:00Z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