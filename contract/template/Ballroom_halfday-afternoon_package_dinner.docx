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b/>
                <w:bCs/>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3D4C480B"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C0215A">
        <w:rPr>
          <w:rFonts w:asciiTheme="minorHAnsi" w:hAnsiTheme="minorHAnsi" w:cstheme="minorHAnsi"/>
          <w:szCs w:val="22"/>
          <w:lang w:val="en-US"/>
        </w:rPr>
        <w:t xml:space="preserve"/>
      </w:r>
    </w:p>
    <w:p w14:paraId="35C9939A" w14:textId="2F57A775"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C0215A">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08324671"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No. </w:t>
      </w:r>
      <w:r w:rsidR="00C0215A">
        <w:t>111/UQ – FTL dated July 13</w:t>
      </w:r>
      <w:r w:rsidR="00C0215A" w:rsidRPr="00665C7E">
        <w:rPr>
          <w:vertAlign w:val="superscript"/>
        </w:rPr>
        <w:t>th</w:t>
      </w:r>
      <w:r w:rsidR="00C0215A">
        <w:t xml:space="preserve"> 2026)</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046F2F88"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0215A">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b/>
          <w:bCs/>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436970E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HỌP</w:t>
      </w:r>
      <w:r w:rsidR="00442AC5" w:rsidRPr="009C1C22">
        <w:rPr>
          <w:rFonts w:asciiTheme="minorHAnsi" w:hAnsiTheme="minorHAnsi" w:cstheme="minorHAnsi"/>
          <w:i/>
          <w:iCs/>
          <w:szCs w:val="22"/>
          <w:u w:val="single"/>
        </w:rPr>
        <w:t xml:space="preserve"> </w:t>
      </w:r>
    </w:p>
    <w:bookmarkStart w:id="2" w:name="_MON_1811588800"/>
    <w:bookmarkEnd w:id="2"/>
    <w:p w14:paraId="4BB33AA8" w14:textId="562C5319" w:rsidR="00945FDD" w:rsidRPr="009C1C22" w:rsidRDefault="00B14DE1"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8032"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16.25pt;height:290.25pt" o:ole="">
            <v:imagedata r:id="rId13" o:title=""/>
          </v:shape>
          <o:OLEObject Type="Embed" ProgID="Excel.Sheet.12" ShapeID="_x0000_i1028" DrawAspect="Content" ObjectID="_1848911278" r:id="rId14"/>
        </w:object>
      </w:r>
    </w:p>
    <w:p w14:paraId="7EE1F7CE" w14:textId="05C1B855" w:rsidR="00976D64" w:rsidRPr="00144483" w:rsidRDefault="00EA66AF" w:rsidP="00976D64">
      <w:pPr>
        <w:spacing w:after="0"/>
        <w:jc w:val="both"/>
        <w:rPr>
          <w:rFonts w:asciiTheme="minorHAnsi" w:hAnsiTheme="minorHAnsi" w:cstheme="minorHAnsi"/>
          <w:i/>
          <w:iCs/>
          <w:szCs w:val="22"/>
        </w:rPr>
      </w:pPr>
      <w:r>
        <w:rPr>
          <w:rFonts w:asciiTheme="minorHAnsi" w:hAnsiTheme="minorHAnsi" w:cstheme="minorHAnsi"/>
          <w:b/>
          <w:bCs/>
          <w:szCs w:val="22"/>
        </w:rPr>
        <w:t>Half</w:t>
      </w:r>
      <w:r w:rsidR="00976D64" w:rsidRPr="00144483">
        <w:rPr>
          <w:rFonts w:asciiTheme="minorHAnsi" w:hAnsiTheme="minorHAnsi" w:cstheme="minorHAnsi"/>
          <w:b/>
          <w:bCs/>
          <w:szCs w:val="22"/>
        </w:rPr>
        <w:t>-day meeting package</w:t>
      </w:r>
      <w:r w:rsidR="00C70155">
        <w:rPr>
          <w:rFonts w:asciiTheme="minorHAnsi" w:hAnsiTheme="minorHAnsi" w:cstheme="minorHAnsi"/>
          <w:b/>
          <w:bCs/>
          <w:szCs w:val="22"/>
        </w:rPr>
        <w:t xml:space="preserve"> with dinner</w:t>
      </w:r>
      <w:r w:rsidR="00976D64" w:rsidRPr="00144483">
        <w:rPr>
          <w:rFonts w:asciiTheme="minorHAnsi" w:hAnsiTheme="minorHAnsi" w:cstheme="minorHAnsi"/>
          <w:b/>
          <w:bCs/>
          <w:szCs w:val="22"/>
        </w:rPr>
        <w:t xml:space="preserve"> includes the following/ </w:t>
      </w:r>
      <w:r w:rsidR="00976D64" w:rsidRPr="00144483">
        <w:rPr>
          <w:rFonts w:asciiTheme="minorHAnsi" w:hAnsiTheme="minorHAnsi" w:cstheme="minorHAnsi"/>
          <w:i/>
          <w:iCs/>
          <w:szCs w:val="22"/>
        </w:rPr>
        <w:t xml:space="preserve">Gói họp </w:t>
      </w:r>
      <w:r>
        <w:rPr>
          <w:rFonts w:asciiTheme="minorHAnsi" w:hAnsiTheme="minorHAnsi" w:cstheme="minorHAnsi"/>
          <w:i/>
          <w:iCs/>
          <w:szCs w:val="22"/>
        </w:rPr>
        <w:t>nửa</w:t>
      </w:r>
      <w:r w:rsidR="00976D64">
        <w:rPr>
          <w:rFonts w:asciiTheme="minorHAnsi" w:hAnsiTheme="minorHAnsi" w:cstheme="minorHAnsi"/>
          <w:i/>
          <w:iCs/>
          <w:szCs w:val="22"/>
        </w:rPr>
        <w:t xml:space="preserve"> </w:t>
      </w:r>
      <w:r w:rsidR="00976D64" w:rsidRPr="00144483">
        <w:rPr>
          <w:rFonts w:asciiTheme="minorHAnsi" w:hAnsiTheme="minorHAnsi" w:cstheme="minorHAnsi"/>
          <w:i/>
          <w:iCs/>
          <w:szCs w:val="22"/>
        </w:rPr>
        <w:t xml:space="preserve">ngày </w:t>
      </w:r>
      <w:r w:rsidR="00C70155">
        <w:rPr>
          <w:rFonts w:asciiTheme="minorHAnsi" w:hAnsiTheme="minorHAnsi" w:cstheme="minorHAnsi"/>
          <w:i/>
          <w:iCs/>
          <w:szCs w:val="22"/>
        </w:rPr>
        <w:t xml:space="preserve">có ăn tối </w:t>
      </w:r>
      <w:r w:rsidR="00976D64" w:rsidRPr="00144483">
        <w:rPr>
          <w:rFonts w:asciiTheme="minorHAnsi" w:hAnsiTheme="minorHAnsi" w:cstheme="minorHAnsi"/>
          <w:i/>
          <w:iCs/>
          <w:szCs w:val="22"/>
        </w:rPr>
        <w:t>trên bao gồm:</w:t>
      </w:r>
    </w:p>
    <w:p w14:paraId="3DECA919" w14:textId="5EC9D5BC"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sidR="00C83D02">
        <w:rPr>
          <w:rFonts w:asciiTheme="minorHAnsi" w:hAnsiTheme="minorHAnsi" w:cstheme="minorHAnsi"/>
          <w:szCs w:val="22"/>
        </w:rPr>
        <w:t>13</w:t>
      </w:r>
      <w:r w:rsidRPr="00144483">
        <w:rPr>
          <w:rFonts w:asciiTheme="minorHAnsi" w:hAnsiTheme="minorHAnsi" w:cstheme="minorHAnsi"/>
          <w:szCs w:val="22"/>
        </w:rPr>
        <w:t>:</w:t>
      </w:r>
      <w:r w:rsidR="00C83D02">
        <w:rPr>
          <w:rFonts w:asciiTheme="minorHAnsi" w:hAnsiTheme="minorHAnsi" w:cstheme="minorHAnsi"/>
          <w:szCs w:val="22"/>
        </w:rPr>
        <w:t>3</w:t>
      </w:r>
      <w:r w:rsidRPr="00144483">
        <w:rPr>
          <w:rFonts w:asciiTheme="minorHAnsi" w:hAnsiTheme="minorHAnsi" w:cstheme="minorHAnsi"/>
          <w:szCs w:val="22"/>
        </w:rPr>
        <w:t>0– 1</w:t>
      </w:r>
      <w:r w:rsidR="00C83D02">
        <w:rPr>
          <w:rFonts w:asciiTheme="minorHAnsi" w:hAnsiTheme="minorHAnsi" w:cstheme="minorHAnsi"/>
          <w:szCs w:val="22"/>
        </w:rPr>
        <w:t>7</w:t>
      </w:r>
      <w:r w:rsidRPr="00144483">
        <w:rPr>
          <w:rFonts w:asciiTheme="minorHAnsi" w:hAnsiTheme="minorHAnsi" w:cstheme="minorHAnsi"/>
          <w:szCs w:val="22"/>
        </w:rPr>
        <w:t>:</w:t>
      </w:r>
      <w:r w:rsidR="00C83D02">
        <w:rPr>
          <w:rFonts w:asciiTheme="minorHAnsi" w:hAnsiTheme="minorHAnsi" w:cstheme="minorHAnsi"/>
          <w:szCs w:val="22"/>
        </w:rPr>
        <w:t>3</w:t>
      </w:r>
      <w:r w:rsidRPr="00144483">
        <w:rPr>
          <w:rFonts w:asciiTheme="minorHAnsi" w:hAnsiTheme="minorHAnsi" w:cstheme="minorHAnsi"/>
          <w:szCs w:val="22"/>
        </w:rPr>
        <w:t>0</w:t>
      </w:r>
      <w:r w:rsidR="00935E17">
        <w:rPr>
          <w:rFonts w:asciiTheme="minorHAnsi" w:hAnsiTheme="minorHAnsi" w:cstheme="minorHAnsi"/>
          <w:szCs w:val="22"/>
        </w:rPr>
        <w:t xml:space="preserve"> and dinner from 18:30 – 22:00</w:t>
      </w:r>
    </w:p>
    <w:p w14:paraId="3B200950" w14:textId="7FA7463B"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từ </w:t>
      </w:r>
      <w:r w:rsidR="00C83D02" w:rsidRPr="00C83D02">
        <w:rPr>
          <w:rFonts w:asciiTheme="minorHAnsi" w:hAnsiTheme="minorHAnsi" w:cstheme="minorHAnsi"/>
          <w:i/>
          <w:iCs/>
          <w:szCs w:val="22"/>
        </w:rPr>
        <w:t xml:space="preserve">13:30 </w:t>
      </w:r>
      <w:r w:rsidRPr="00C83D02">
        <w:rPr>
          <w:rFonts w:asciiTheme="minorHAnsi" w:hAnsiTheme="minorHAnsi" w:cstheme="minorHAnsi"/>
          <w:i/>
          <w:iCs/>
          <w:szCs w:val="22"/>
        </w:rPr>
        <w:t xml:space="preserve">giờ đến </w:t>
      </w:r>
      <w:r w:rsidR="00C83D02" w:rsidRPr="00C83D02">
        <w:rPr>
          <w:rFonts w:asciiTheme="minorHAnsi" w:hAnsiTheme="minorHAnsi" w:cstheme="minorHAnsi"/>
          <w:i/>
          <w:iCs/>
          <w:szCs w:val="22"/>
        </w:rPr>
        <w:t>17:30</w:t>
      </w:r>
      <w:r w:rsidR="00C83D02">
        <w:rPr>
          <w:rFonts w:asciiTheme="minorHAnsi" w:hAnsiTheme="minorHAnsi" w:cstheme="minorHAnsi"/>
          <w:szCs w:val="22"/>
        </w:rPr>
        <w:t xml:space="preserve"> </w:t>
      </w:r>
      <w:r w:rsidRPr="00144483">
        <w:rPr>
          <w:rFonts w:asciiTheme="minorHAnsi" w:hAnsiTheme="minorHAnsi" w:cstheme="minorHAnsi"/>
          <w:i/>
          <w:iCs/>
          <w:szCs w:val="22"/>
        </w:rPr>
        <w:t xml:space="preserve">giờ </w:t>
      </w:r>
      <w:r w:rsidR="00935E17">
        <w:rPr>
          <w:rFonts w:asciiTheme="minorHAnsi" w:hAnsiTheme="minorHAnsi" w:cstheme="minorHAnsi"/>
          <w:i/>
          <w:iCs/>
          <w:szCs w:val="22"/>
        </w:rPr>
        <w:t>và tiệc tối từ</w:t>
      </w:r>
      <w:r w:rsidR="00935E17" w:rsidRPr="00935E17">
        <w:rPr>
          <w:rFonts w:asciiTheme="minorHAnsi" w:hAnsiTheme="minorHAnsi" w:cstheme="minorHAnsi"/>
          <w:i/>
          <w:iCs/>
          <w:szCs w:val="22"/>
        </w:rPr>
        <w:t xml:space="preserve"> 18:30 tới 22:00</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Meeting room with basic sound speakers, light &amp; 04 </w:t>
      </w:r>
      <w:r w:rsidRPr="00144483">
        <w:rPr>
          <w:rFonts w:asciiTheme="minorHAnsi" w:eastAsia="PMingLiU" w:hAnsiTheme="minorHAnsi" w:cstheme="minorHAnsi"/>
          <w:noProof/>
          <w:szCs w:val="22"/>
        </w:rPr>
        <w:t>Wireless microphones, 01 laser point</w:t>
      </w:r>
    </w:p>
    <w:p w14:paraId="079C7076"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04 míc không dây, 01 bút chỉ slide</w:t>
      </w:r>
    </w:p>
    <w:p w14:paraId="17931245" w14:textId="77777777" w:rsidR="00976D64" w:rsidRPr="007B0062"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i/>
          <w:iCs/>
          <w:noProof/>
          <w:szCs w:val="22"/>
        </w:rPr>
      </w:pPr>
      <w:r>
        <w:rPr>
          <w:rFonts w:asciiTheme="minorHAnsi" w:eastAsia="PMingLiU" w:hAnsiTheme="minorHAnsi" w:cstheme="minorHAnsi"/>
          <w:noProof/>
          <w:szCs w:val="22"/>
        </w:rPr>
        <w:t xml:space="preserve">Stage/ </w:t>
      </w:r>
      <w:r w:rsidRPr="007B0062">
        <w:rPr>
          <w:rFonts w:asciiTheme="minorHAnsi" w:eastAsia="PMingLiU" w:hAnsiTheme="minorHAnsi" w:cstheme="minorHAnsi"/>
          <w:i/>
          <w:iCs/>
          <w:noProof/>
          <w:szCs w:val="22"/>
        </w:rPr>
        <w:t>Sân khấu 2,4m x 7,2m x 0,8m</w:t>
      </w:r>
    </w:p>
    <w:p w14:paraId="0030ABC6" w14:textId="6A8C2088" w:rsidR="00976D64" w:rsidRPr="00144483" w:rsidRDefault="00C70155" w:rsidP="00976D64">
      <w:pPr>
        <w:pStyle w:val="ListParagraph"/>
        <w:numPr>
          <w:ilvl w:val="0"/>
          <w:numId w:val="1"/>
        </w:numPr>
        <w:tabs>
          <w:tab w:val="left" w:pos="567"/>
        </w:tabs>
        <w:spacing w:after="0" w:line="240" w:lineRule="auto"/>
        <w:contextualSpacing/>
        <w:rPr>
          <w:rFonts w:asciiTheme="minorHAnsi" w:hAnsiTheme="minorHAnsi" w:cstheme="minorHAnsi"/>
          <w:szCs w:val="22"/>
        </w:rPr>
      </w:pPr>
      <w:r>
        <w:rPr>
          <w:rFonts w:asciiTheme="minorHAnsi" w:hAnsiTheme="minorHAnsi" w:cstheme="minorHAnsi"/>
          <w:szCs w:val="22"/>
        </w:rPr>
        <w:t>Afternoon</w:t>
      </w:r>
      <w:r w:rsidR="00976D64" w:rsidRPr="00144483">
        <w:rPr>
          <w:rFonts w:asciiTheme="minorHAnsi" w:hAnsiTheme="minorHAnsi" w:cstheme="minorHAnsi"/>
          <w:szCs w:val="22"/>
        </w:rPr>
        <w:t xml:space="preserve"> coffee break: tea, coffee, pastries and fresh fruits</w:t>
      </w:r>
    </w:p>
    <w:p w14:paraId="663A8213" w14:textId="1D859FA2"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Tiệc trà </w:t>
      </w:r>
      <w:r w:rsidR="00C70155">
        <w:rPr>
          <w:rFonts w:asciiTheme="minorHAnsi" w:hAnsiTheme="minorHAnsi" w:cstheme="minorHAnsi"/>
          <w:i/>
          <w:iCs/>
          <w:szCs w:val="22"/>
        </w:rPr>
        <w:t>chiều</w:t>
      </w:r>
      <w:r w:rsidRPr="00144483">
        <w:rPr>
          <w:rFonts w:asciiTheme="minorHAnsi" w:hAnsiTheme="minorHAnsi" w:cstheme="minorHAnsi"/>
          <w:i/>
          <w:iCs/>
          <w:szCs w:val="22"/>
        </w:rPr>
        <w:t>: trà, cà phê, bánh và hoa quả</w:t>
      </w:r>
    </w:p>
    <w:p w14:paraId="6D9D071D" w14:textId="24E0C43C" w:rsidR="00976D64" w:rsidRPr="00144483" w:rsidRDefault="00976D64" w:rsidP="00976D64">
      <w:pPr>
        <w:pStyle w:val="ListParagraph"/>
        <w:numPr>
          <w:ilvl w:val="0"/>
          <w:numId w:val="1"/>
        </w:numPr>
        <w:autoSpaceDE w:val="0"/>
        <w:autoSpaceDN w:val="0"/>
        <w:adjustRightInd w:val="0"/>
        <w:spacing w:after="0" w:line="240" w:lineRule="auto"/>
        <w:rPr>
          <w:rFonts w:asciiTheme="minorHAnsi" w:hAnsiTheme="minorHAnsi" w:cstheme="minorHAnsi"/>
          <w:color w:val="000000"/>
          <w:szCs w:val="22"/>
          <w:lang w:val="en-US" w:bidi="ar-SA"/>
        </w:rPr>
      </w:pPr>
      <w:r w:rsidRPr="00144483">
        <w:rPr>
          <w:rFonts w:asciiTheme="minorHAnsi" w:hAnsiTheme="minorHAnsi" w:cstheme="minorHAnsi"/>
          <w:color w:val="000000"/>
          <w:szCs w:val="22"/>
          <w:lang w:val="en-US" w:bidi="ar-SA"/>
        </w:rPr>
        <w:t>Asian set menu/ buffet</w:t>
      </w:r>
      <w:r>
        <w:rPr>
          <w:rFonts w:asciiTheme="minorHAnsi" w:hAnsiTheme="minorHAnsi" w:cstheme="minorHAnsi"/>
          <w:color w:val="000000"/>
          <w:szCs w:val="22"/>
          <w:lang w:val="en-US" w:bidi="ar-SA"/>
        </w:rPr>
        <w:t xml:space="preserve"> </w:t>
      </w:r>
      <w:r w:rsidR="00652442">
        <w:rPr>
          <w:rFonts w:asciiTheme="minorHAnsi" w:hAnsiTheme="minorHAnsi" w:cstheme="minorHAnsi"/>
          <w:color w:val="000000"/>
          <w:szCs w:val="22"/>
          <w:lang w:val="en-US" w:bidi="ar-SA"/>
        </w:rPr>
        <w:t>dinner</w:t>
      </w:r>
      <w:r w:rsidRPr="00144483">
        <w:rPr>
          <w:rFonts w:asciiTheme="minorHAnsi" w:hAnsiTheme="minorHAnsi" w:cstheme="minorHAnsi"/>
          <w:color w:val="000000"/>
          <w:szCs w:val="22"/>
          <w:lang w:val="en-US" w:bidi="ar-SA"/>
        </w:rPr>
        <w:t xml:space="preserve">. </w:t>
      </w:r>
    </w:p>
    <w:p w14:paraId="3C26E78F" w14:textId="2A49DC46"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color w:val="000000"/>
          <w:szCs w:val="22"/>
          <w:lang w:val="en-US" w:bidi="ar-SA"/>
        </w:rPr>
        <w:t>Bữa</w:t>
      </w:r>
      <w:r w:rsidR="00652442">
        <w:rPr>
          <w:rFonts w:asciiTheme="minorHAnsi" w:hAnsiTheme="minorHAnsi" w:cstheme="minorHAnsi"/>
          <w:i/>
          <w:iCs/>
          <w:color w:val="000000"/>
          <w:szCs w:val="22"/>
          <w:lang w:val="en-US" w:bidi="ar-SA"/>
        </w:rPr>
        <w:t xml:space="preserve"> tối</w:t>
      </w:r>
      <w:r w:rsidRPr="00144483">
        <w:rPr>
          <w:rFonts w:asciiTheme="minorHAnsi" w:hAnsiTheme="minorHAnsi" w:cstheme="minorHAnsi"/>
          <w:i/>
          <w:iCs/>
          <w:color w:val="000000"/>
          <w:szCs w:val="22"/>
          <w:lang w:val="en-US" w:bidi="ar-SA"/>
        </w:rPr>
        <w:t xml:space="preserve"> theo thực đơn Á/ buffet </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lastRenderedPageBreak/>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3A6E4EDD" w:rsidR="00513ADB" w:rsidRPr="005324BF" w:rsidRDefault="00B14DE1"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1" type="#_x0000_t75" style="width:484.5pt;height:121.5pt" o:ole="">
            <v:imagedata r:id="rId15" o:title=""/>
          </v:shape>
          <o:OLEObject Type="Embed" ProgID="Excel.Sheet.12" ShapeID="_x0000_i1031" DrawAspect="Content" ObjectID="_1848911279"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w:t>
      </w:r>
      <w:r w:rsidRPr="005324BF">
        <w:rPr>
          <w:rFonts w:asciiTheme="minorHAnsi" w:hAnsiTheme="minorHAnsi" w:cstheme="minorHAnsi"/>
          <w:i/>
          <w:iCs/>
          <w:sz w:val="23"/>
          <w:szCs w:val="23"/>
          <w:lang w:val="en-US"/>
        </w:rPr>
        <w:lastRenderedPageBreak/>
        <w:t xml:space="preserve">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Hotel does not allow the constructor or organizer to bring any kind of food into the hotel, especially into the ballroom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lastRenderedPageBreak/>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053BE8C1"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6C4487" w:rsidRPr="00157F89">
              <w:rPr>
                <w:rFonts w:asciiTheme="minorHAnsi" w:hAnsiTheme="minorHAnsi" w:cstheme="minorHAnsi"/>
                <w:b/>
                <w:bCs/>
                <w:sz w:val="22"/>
                <w:szCs w:val="22"/>
              </w:rPr>
              <w:t xml:space="preserve"/>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2E175" w14:textId="77777777" w:rsidR="00434D6B" w:rsidRDefault="00434D6B" w:rsidP="00AE7B92">
      <w:pPr>
        <w:spacing w:after="0" w:line="240" w:lineRule="auto"/>
      </w:pPr>
      <w:r>
        <w:separator/>
      </w:r>
    </w:p>
  </w:endnote>
  <w:endnote w:type="continuationSeparator" w:id="0">
    <w:p w14:paraId="41B13628" w14:textId="77777777" w:rsidR="00434D6B" w:rsidRDefault="00434D6B"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j/49wEAAMoDAAAOAAAAZHJzL2Uyb0RvYy54bWysU21v0zAQ/o7Ef7D8naYtfdmiplPXaQhp&#10;DKTBD3AcJ7FwfObsNhm/nrPTdQW+IRTJ8vns5+557snmZugMOyr0GmzBZ5MpZ8pKqLRtCv7t6/27&#10;K858ELYSBqwq+LPy/Gb79s2md7maQwumUsgIxPq8dwVvQ3B5lnnZqk74CThlKVkDdiJQiE1WoegJ&#10;vTPZfDpdZT1g5RCk8p5O78Yk3yb8ulYyfK5rrwIzBafeQloxrWVcs+1G5A0K12p5akP8Qxed0JaK&#10;nqHuRBDsgPovqE5LBA91mEjoMqhrLVXiQGxm0z/YPLXCqcSFxPHuLJP/f7Dy8fjkviALwy0MNMBE&#10;wrsHkN89s7BvhW3UDhH6VomKCs+iZFnvfH56GqX2uY8gZf8JKhqyOARIQEONXVSFeDJCpwE8n0VX&#10;Q2CSDtfr1fxqveRMUm6xXNGXSoj85bVDHz4o6FjcFBxpqAldHB98iN2I/OVKLObB6OpeG5MCbMq9&#10;QXYUZIDr3XT3/vaE/ts1Y+NlC/HZiBhPEs3IbOQYhnKgZKRbQvVMhBFGQ9EPQJsW8CdnPZmp4P7H&#10;QaDizHy0JNr1bLGI7kvBYrmeU4CXmfIyI6wkqIIHzsbtPoyOPTjUTUuVxjFZ2JHQtU4avHZ16psM&#10;k6Q5mTs68jJOt15/we0vAAAA//8DAFBLAwQUAAYACAAAACEAC0nqMt8AAAAHAQAADwAAAGRycy9k&#10;b3ducmV2LnhtbEyPzU7DMBCE70h9B2uRekGt0yBSFOJUBalw4qc/D+DESxI1Xkex26Q8PdsTnEar&#10;Gc18m61G24oz9r5xpGAxj0Aglc40VCk47DezRxA+aDK6dYQKLuhhlU9uMp0aN9AWz7tQCS4hn2oF&#10;dQhdKqUva7Taz12HxN63660OfPaVNL0euNy2Mo6iRFrdEC/UusOXGsvj7mQVuMtbkQyH/dfPOjy7&#10;bbO8e/18/1Bqejuun0AEHMNfGK74jA45MxXuRMaLVsHsgYMsy0UC4urHcczPFQruQeaZ/M+f/wIA&#10;AP//AwBQSwECLQAUAAYACAAAACEAtoM4kv4AAADhAQAAEwAAAAAAAAAAAAAAAAAAAAAAW0NvbnRl&#10;bnRfVHlwZXNdLnhtbFBLAQItABQABgAIAAAAIQA4/SH/1gAAAJQBAAALAAAAAAAAAAAAAAAAAC8B&#10;AABfcmVscy8ucmVsc1BLAQItABQABgAIAAAAIQCO4j/49wEAAMoDAAAOAAAAAAAAAAAAAAAAAC4C&#10;AABkcnMvZTJvRG9jLnhtbFBLAQItABQABgAIAAAAIQALSeoy3wAAAAcBAAAPAAAAAAAAAAAAAAAA&#10;AFEEAABkcnMvZG93bnJldi54bWxQSwUGAAAAAAQABADzAAAAXQU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5E5BA" w14:textId="77777777" w:rsidR="00434D6B" w:rsidRDefault="00434D6B" w:rsidP="00AE7B92">
      <w:pPr>
        <w:spacing w:after="0" w:line="240" w:lineRule="auto"/>
      </w:pPr>
      <w:r>
        <w:separator/>
      </w:r>
    </w:p>
  </w:footnote>
  <w:footnote w:type="continuationSeparator" w:id="0">
    <w:p w14:paraId="0935E0BF" w14:textId="77777777" w:rsidR="00434D6B" w:rsidRDefault="00434D6B"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3769654">
    <w:abstractNumId w:val="26"/>
  </w:num>
  <w:num w:numId="2" w16cid:durableId="704643683">
    <w:abstractNumId w:val="29"/>
  </w:num>
  <w:num w:numId="3" w16cid:durableId="2031102706">
    <w:abstractNumId w:val="20"/>
  </w:num>
  <w:num w:numId="4" w16cid:durableId="1282834178">
    <w:abstractNumId w:val="2"/>
  </w:num>
  <w:num w:numId="5" w16cid:durableId="107432590">
    <w:abstractNumId w:val="11"/>
  </w:num>
  <w:num w:numId="6" w16cid:durableId="1535076364">
    <w:abstractNumId w:val="19"/>
  </w:num>
  <w:num w:numId="7" w16cid:durableId="941842852">
    <w:abstractNumId w:val="12"/>
  </w:num>
  <w:num w:numId="8" w16cid:durableId="2141873950">
    <w:abstractNumId w:val="24"/>
  </w:num>
  <w:num w:numId="9" w16cid:durableId="753816672">
    <w:abstractNumId w:val="18"/>
  </w:num>
  <w:num w:numId="10" w16cid:durableId="1236163872">
    <w:abstractNumId w:val="13"/>
  </w:num>
  <w:num w:numId="11" w16cid:durableId="1720669127">
    <w:abstractNumId w:val="30"/>
  </w:num>
  <w:num w:numId="12" w16cid:durableId="1275135007">
    <w:abstractNumId w:val="32"/>
  </w:num>
  <w:num w:numId="13" w16cid:durableId="1856845627">
    <w:abstractNumId w:val="0"/>
  </w:num>
  <w:num w:numId="14" w16cid:durableId="840969050">
    <w:abstractNumId w:val="28"/>
  </w:num>
  <w:num w:numId="15" w16cid:durableId="929198111">
    <w:abstractNumId w:val="26"/>
  </w:num>
  <w:num w:numId="16" w16cid:durableId="1411075710">
    <w:abstractNumId w:val="27"/>
  </w:num>
  <w:num w:numId="17" w16cid:durableId="924803048">
    <w:abstractNumId w:val="21"/>
  </w:num>
  <w:num w:numId="18" w16cid:durableId="47657905">
    <w:abstractNumId w:val="25"/>
  </w:num>
  <w:num w:numId="19" w16cid:durableId="886989427">
    <w:abstractNumId w:val="31"/>
  </w:num>
  <w:num w:numId="20" w16cid:durableId="1702591228">
    <w:abstractNumId w:val="10"/>
  </w:num>
  <w:num w:numId="21" w16cid:durableId="1059135382">
    <w:abstractNumId w:val="6"/>
  </w:num>
  <w:num w:numId="22" w16cid:durableId="1292320884">
    <w:abstractNumId w:val="14"/>
  </w:num>
  <w:num w:numId="23" w16cid:durableId="1475679530">
    <w:abstractNumId w:val="4"/>
  </w:num>
  <w:num w:numId="24" w16cid:durableId="68622080">
    <w:abstractNumId w:val="5"/>
  </w:num>
  <w:num w:numId="25" w16cid:durableId="962543382">
    <w:abstractNumId w:val="16"/>
  </w:num>
  <w:num w:numId="26" w16cid:durableId="880365266">
    <w:abstractNumId w:val="3"/>
  </w:num>
  <w:num w:numId="27" w16cid:durableId="1402948021">
    <w:abstractNumId w:val="9"/>
  </w:num>
  <w:num w:numId="28" w16cid:durableId="1514370528">
    <w:abstractNumId w:val="7"/>
  </w:num>
  <w:num w:numId="29" w16cid:durableId="1263758559">
    <w:abstractNumId w:val="8"/>
  </w:num>
  <w:num w:numId="30" w16cid:durableId="676927296">
    <w:abstractNumId w:val="22"/>
  </w:num>
  <w:num w:numId="31" w16cid:durableId="1884629974">
    <w:abstractNumId w:val="23"/>
  </w:num>
  <w:num w:numId="32" w16cid:durableId="485980045">
    <w:abstractNumId w:val="1"/>
  </w:num>
  <w:num w:numId="33" w16cid:durableId="1300114257">
    <w:abstractNumId w:val="15"/>
  </w:num>
  <w:num w:numId="34" w16cid:durableId="105854683">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5E66"/>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44232"/>
    <w:rsid w:val="00050858"/>
    <w:rsid w:val="0005102D"/>
    <w:rsid w:val="000512EB"/>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4D19"/>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5749"/>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3E78"/>
    <w:rsid w:val="00177E90"/>
    <w:rsid w:val="00177FFE"/>
    <w:rsid w:val="001806A2"/>
    <w:rsid w:val="00181DDD"/>
    <w:rsid w:val="00182793"/>
    <w:rsid w:val="00182C22"/>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D1D"/>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B06"/>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840"/>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4C9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D6B"/>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4717"/>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420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35AF"/>
    <w:rsid w:val="0064662B"/>
    <w:rsid w:val="00646ABC"/>
    <w:rsid w:val="00647B4E"/>
    <w:rsid w:val="00647FEF"/>
    <w:rsid w:val="00650DB1"/>
    <w:rsid w:val="00652442"/>
    <w:rsid w:val="00652B40"/>
    <w:rsid w:val="006548A6"/>
    <w:rsid w:val="00654908"/>
    <w:rsid w:val="006574C4"/>
    <w:rsid w:val="00661C55"/>
    <w:rsid w:val="00661F14"/>
    <w:rsid w:val="00662AF1"/>
    <w:rsid w:val="0066452C"/>
    <w:rsid w:val="0066597C"/>
    <w:rsid w:val="006659DE"/>
    <w:rsid w:val="006709DB"/>
    <w:rsid w:val="00671B96"/>
    <w:rsid w:val="00676E4F"/>
    <w:rsid w:val="00677C1C"/>
    <w:rsid w:val="006838E0"/>
    <w:rsid w:val="00684312"/>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87"/>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2710"/>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7F377B"/>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059F"/>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359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35E17"/>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037"/>
    <w:rsid w:val="00960D65"/>
    <w:rsid w:val="00961712"/>
    <w:rsid w:val="00962148"/>
    <w:rsid w:val="00966756"/>
    <w:rsid w:val="009668F7"/>
    <w:rsid w:val="009677EE"/>
    <w:rsid w:val="00967B34"/>
    <w:rsid w:val="00967C9F"/>
    <w:rsid w:val="00973526"/>
    <w:rsid w:val="00973F3F"/>
    <w:rsid w:val="00975BF4"/>
    <w:rsid w:val="00976450"/>
    <w:rsid w:val="00976D64"/>
    <w:rsid w:val="00977348"/>
    <w:rsid w:val="00983F91"/>
    <w:rsid w:val="00984C8C"/>
    <w:rsid w:val="009907F3"/>
    <w:rsid w:val="00992D98"/>
    <w:rsid w:val="0099631E"/>
    <w:rsid w:val="009971B0"/>
    <w:rsid w:val="0099768D"/>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15EC"/>
    <w:rsid w:val="00A846EB"/>
    <w:rsid w:val="00A849F0"/>
    <w:rsid w:val="00A865B1"/>
    <w:rsid w:val="00A867AD"/>
    <w:rsid w:val="00A90994"/>
    <w:rsid w:val="00A92B85"/>
    <w:rsid w:val="00A940A6"/>
    <w:rsid w:val="00A9494D"/>
    <w:rsid w:val="00A955A2"/>
    <w:rsid w:val="00AA0A51"/>
    <w:rsid w:val="00AA124F"/>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0AFD"/>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4D01"/>
    <w:rsid w:val="00B055E2"/>
    <w:rsid w:val="00B07566"/>
    <w:rsid w:val="00B10A9E"/>
    <w:rsid w:val="00B11BEB"/>
    <w:rsid w:val="00B11D12"/>
    <w:rsid w:val="00B14DE1"/>
    <w:rsid w:val="00B226E8"/>
    <w:rsid w:val="00B238ED"/>
    <w:rsid w:val="00B26AD7"/>
    <w:rsid w:val="00B26D7C"/>
    <w:rsid w:val="00B334CA"/>
    <w:rsid w:val="00B33804"/>
    <w:rsid w:val="00B414AB"/>
    <w:rsid w:val="00B437A0"/>
    <w:rsid w:val="00B46841"/>
    <w:rsid w:val="00B47E5F"/>
    <w:rsid w:val="00B5166C"/>
    <w:rsid w:val="00B535F3"/>
    <w:rsid w:val="00B546F0"/>
    <w:rsid w:val="00B57732"/>
    <w:rsid w:val="00B614BE"/>
    <w:rsid w:val="00B6195F"/>
    <w:rsid w:val="00B61F3F"/>
    <w:rsid w:val="00B64D16"/>
    <w:rsid w:val="00B66740"/>
    <w:rsid w:val="00B703A6"/>
    <w:rsid w:val="00B706D5"/>
    <w:rsid w:val="00B70F7A"/>
    <w:rsid w:val="00B726DF"/>
    <w:rsid w:val="00B72750"/>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215A"/>
    <w:rsid w:val="00C04C4B"/>
    <w:rsid w:val="00C04E7E"/>
    <w:rsid w:val="00C059D8"/>
    <w:rsid w:val="00C05E4B"/>
    <w:rsid w:val="00C11062"/>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155"/>
    <w:rsid w:val="00C70EE2"/>
    <w:rsid w:val="00C722AB"/>
    <w:rsid w:val="00C72999"/>
    <w:rsid w:val="00C73948"/>
    <w:rsid w:val="00C73BB3"/>
    <w:rsid w:val="00C74805"/>
    <w:rsid w:val="00C753BC"/>
    <w:rsid w:val="00C82C31"/>
    <w:rsid w:val="00C82C54"/>
    <w:rsid w:val="00C83D02"/>
    <w:rsid w:val="00C84FC8"/>
    <w:rsid w:val="00C87F29"/>
    <w:rsid w:val="00C938EC"/>
    <w:rsid w:val="00C94A11"/>
    <w:rsid w:val="00C95303"/>
    <w:rsid w:val="00C96D2D"/>
    <w:rsid w:val="00C96F16"/>
    <w:rsid w:val="00C97D37"/>
    <w:rsid w:val="00CA0268"/>
    <w:rsid w:val="00CA08AC"/>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5B86"/>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B23"/>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4E07"/>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16FDC"/>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203"/>
    <w:rsid w:val="00E50316"/>
    <w:rsid w:val="00E51E42"/>
    <w:rsid w:val="00E52688"/>
    <w:rsid w:val="00E55024"/>
    <w:rsid w:val="00E56E4C"/>
    <w:rsid w:val="00E571DD"/>
    <w:rsid w:val="00E572FE"/>
    <w:rsid w:val="00E578A6"/>
    <w:rsid w:val="00E57FAB"/>
    <w:rsid w:val="00E6035E"/>
    <w:rsid w:val="00E609A6"/>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66AF"/>
    <w:rsid w:val="00EA6ABA"/>
    <w:rsid w:val="00EA7559"/>
    <w:rsid w:val="00EB080A"/>
    <w:rsid w:val="00EB354E"/>
    <w:rsid w:val="00EB379D"/>
    <w:rsid w:val="00EB3CFC"/>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D6BC8"/>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2200"/>
    <w:rsid w:val="00F25CB5"/>
    <w:rsid w:val="00F260DA"/>
    <w:rsid w:val="00F3193E"/>
    <w:rsid w:val="00F32130"/>
    <w:rsid w:val="00F349AA"/>
    <w:rsid w:val="00F34A8A"/>
    <w:rsid w:val="00F4040C"/>
    <w:rsid w:val="00F44C97"/>
    <w:rsid w:val="00F51C66"/>
    <w:rsid w:val="00F52A31"/>
    <w:rsid w:val="00F557BD"/>
    <w:rsid w:val="00F56D54"/>
    <w:rsid w:val="00F56EE4"/>
    <w:rsid w:val="00F572CF"/>
    <w:rsid w:val="00F57484"/>
    <w:rsid w:val="00F57A3C"/>
    <w:rsid w:val="00F60ADB"/>
    <w:rsid w:val="00F62C2D"/>
    <w:rsid w:val="00F644A9"/>
    <w:rsid w:val="00F70C1E"/>
    <w:rsid w:val="00F72315"/>
    <w:rsid w:val="00F72402"/>
    <w:rsid w:val="00F72439"/>
    <w:rsid w:val="00F726F7"/>
    <w:rsid w:val="00F75088"/>
    <w:rsid w:val="00F75183"/>
    <w:rsid w:val="00F75788"/>
    <w:rsid w:val="00F76C25"/>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3A4"/>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4.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E496BDE-77D4-4DE8-A355-4BBF47BF6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148</TotalTime>
  <Pages>10</Pages>
  <Words>3789</Words>
  <Characters>21598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25337</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100</cp:revision>
  <cp:lastPrinted>2024-12-09T08:08:00Z</cp:lastPrinted>
  <dcterms:created xsi:type="dcterms:W3CDTF">2026-01-13T10:18:00Z</dcterms:created>
  <dcterms:modified xsi:type="dcterms:W3CDTF">2026-08-22T06:41:00Z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