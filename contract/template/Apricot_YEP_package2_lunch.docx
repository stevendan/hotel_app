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 xml:space="preserve">TEL/ </w:t>
      </w:r>
      <w:r w:rsidRPr="00C545D7">
        <w:rPr>
          <w:rFonts w:asciiTheme="minorHAnsi" w:hAnsiTheme="minorHAnsi" w:cstheme="minorHAnsi"/>
          <w:b/>
          <w:bCs/>
          <w:i/>
          <w:iCs/>
          <w:szCs w:val="22"/>
          <w:lang w:val="en-US"/>
        </w:rPr>
        <w:t>Điện thoại</w:t>
      </w:r>
      <w:r w:rsidRPr="00C545D7">
        <w:rPr>
          <w:rFonts w:asciiTheme="minorHAnsi" w:hAnsiTheme="minorHAnsi" w:cstheme="minorHAnsi"/>
          <w:b/>
          <w:bCs/>
          <w:i/>
          <w:i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4C3639">
        <w:rPr>
          <w:rFonts w:asciiTheme="minorHAnsi" w:hAnsiTheme="minorHAnsi" w:cstheme="minorHAnsi"/>
          <w:b/>
          <w:bCs/>
          <w:sz w:val="23"/>
          <w:szCs w:val="23"/>
        </w:rPr>
        <w:t xml:space="preserve">TEL/ </w:t>
      </w:r>
      <w:r w:rsidRPr="004C3639">
        <w:rPr>
          <w:rFonts w:asciiTheme="minorHAnsi" w:hAnsiTheme="minorHAnsi" w:cstheme="minorHAnsi"/>
          <w:b/>
          <w:bCs/>
          <w:i/>
          <w:iCs/>
          <w:sz w:val="23"/>
          <w:szCs w:val="23"/>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4331D02F" w:rsidR="00945FDD" w:rsidRPr="009C1C22" w:rsidRDefault="002A65C4"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8881" r:id="rId14"/>
        </w:object>
      </w:r>
    </w:p>
    <w:p w14:paraId="35DE132D" w14:textId="221659E8"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4C3639">
        <w:rPr>
          <w:rFonts w:asciiTheme="minorHAnsi" w:hAnsiTheme="minorHAnsi" w:cstheme="minorHAnsi"/>
          <w:b/>
          <w:bCs/>
          <w:szCs w:val="22"/>
        </w:rPr>
        <w:t>2</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4C3639">
        <w:rPr>
          <w:rFonts w:asciiTheme="minorHAnsi" w:hAnsiTheme="minorHAnsi" w:cstheme="minorHAnsi"/>
          <w:b/>
          <w:bCs/>
          <w:i/>
          <w:iCs/>
          <w:szCs w:val="22"/>
        </w:rPr>
        <w:t xml:space="preserve">2 </w:t>
      </w:r>
      <w:r w:rsidRPr="009C1C22">
        <w:rPr>
          <w:rFonts w:asciiTheme="minorHAnsi" w:hAnsiTheme="minorHAnsi" w:cstheme="minorHAnsi"/>
          <w:b/>
          <w:bCs/>
          <w:i/>
          <w:iCs/>
          <w:szCs w:val="22"/>
        </w:rPr>
        <w:t>trên bao gồm:</w:t>
      </w:r>
    </w:p>
    <w:p w14:paraId="23927E84" w14:textId="77A82DD2"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C545D7">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143506B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C35D3">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0455F753"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AC35D3">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3589B54B"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AC35D3">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3C0B53C0" w14:textId="77777777" w:rsidR="00720FB7" w:rsidRDefault="00720FB7" w:rsidP="00720FB7">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7EFCBC5C" w14:textId="1998CF6F" w:rsidR="00720FB7" w:rsidRPr="009C1C22" w:rsidRDefault="00720FB7" w:rsidP="00720FB7">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bộ máy chiếu với màn chiếu 120 inch thả trần</w:t>
      </w:r>
    </w:p>
    <w:p w14:paraId="5E72E290" w14:textId="7AFBA54E"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AC35D3">
        <w:rPr>
          <w:rFonts w:asciiTheme="minorHAnsi" w:hAnsiTheme="minorHAnsi" w:cstheme="minorHAnsi"/>
          <w:szCs w:val="22"/>
          <w:lang w:val="en-US" w:bidi="ar-SA"/>
        </w:rPr>
        <w:t xml:space="preserve"> of package </w:t>
      </w:r>
      <w:r w:rsidR="004C3639">
        <w:rPr>
          <w:rFonts w:asciiTheme="minorHAnsi" w:hAnsiTheme="minorHAnsi" w:cstheme="minorHAnsi"/>
          <w:szCs w:val="22"/>
          <w:lang w:val="en-US" w:bidi="ar-SA"/>
        </w:rPr>
        <w:t>2</w:t>
      </w:r>
    </w:p>
    <w:p w14:paraId="786A9A6E" w14:textId="11BE6FF3"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AC35D3">
        <w:rPr>
          <w:rFonts w:asciiTheme="minorHAnsi" w:hAnsiTheme="minorHAnsi" w:cstheme="minorHAnsi"/>
          <w:i/>
          <w:iCs/>
          <w:szCs w:val="22"/>
          <w:lang w:val="en-US" w:bidi="ar-SA"/>
        </w:rPr>
        <w:t xml:space="preserve"> theo gói </w:t>
      </w:r>
      <w:r w:rsidR="004C3639">
        <w:rPr>
          <w:rFonts w:asciiTheme="minorHAnsi" w:hAnsiTheme="minorHAnsi" w:cstheme="minorHAnsi"/>
          <w:i/>
          <w:iCs/>
          <w:szCs w:val="22"/>
          <w:lang w:val="en-US" w:bidi="ar-SA"/>
        </w:rPr>
        <w:t>2</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C934BF4" w:rsidR="00513ADB" w:rsidRPr="005324BF" w:rsidRDefault="00D25AA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88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5C2C35"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DBAB06F"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58FB">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8FB57" w14:textId="77777777" w:rsidR="005C2C35" w:rsidRDefault="005C2C35" w:rsidP="00AE7B92">
      <w:pPr>
        <w:spacing w:after="0" w:line="240" w:lineRule="auto"/>
      </w:pPr>
      <w:r>
        <w:separator/>
      </w:r>
    </w:p>
  </w:endnote>
  <w:endnote w:type="continuationSeparator" w:id="0">
    <w:p w14:paraId="50F84279" w14:textId="77777777" w:rsidR="005C2C35" w:rsidRDefault="005C2C35"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7DDA6" w14:textId="77777777" w:rsidR="005C2C35" w:rsidRDefault="005C2C35" w:rsidP="00AE7B92">
      <w:pPr>
        <w:spacing w:after="0" w:line="240" w:lineRule="auto"/>
      </w:pPr>
      <w:r>
        <w:separator/>
      </w:r>
    </w:p>
  </w:footnote>
  <w:footnote w:type="continuationSeparator" w:id="0">
    <w:p w14:paraId="170C0207" w14:textId="77777777" w:rsidR="005C2C35" w:rsidRDefault="005C2C35"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B6D4F"/>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C7"/>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65C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639"/>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2C35"/>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5766B"/>
    <w:rsid w:val="00661F14"/>
    <w:rsid w:val="00662AF1"/>
    <w:rsid w:val="00664269"/>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0FB7"/>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1FCE"/>
    <w:rsid w:val="008D3916"/>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58FB"/>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A6E84"/>
    <w:rsid w:val="00AB18F8"/>
    <w:rsid w:val="00AB19E2"/>
    <w:rsid w:val="00AB2064"/>
    <w:rsid w:val="00AB2C31"/>
    <w:rsid w:val="00AB50D6"/>
    <w:rsid w:val="00AB789C"/>
    <w:rsid w:val="00AC0DB8"/>
    <w:rsid w:val="00AC0DC7"/>
    <w:rsid w:val="00AC1D30"/>
    <w:rsid w:val="00AC2F45"/>
    <w:rsid w:val="00AC35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545D7"/>
    <w:rsid w:val="00C60C13"/>
    <w:rsid w:val="00C64D3E"/>
    <w:rsid w:val="00C655CE"/>
    <w:rsid w:val="00C65CDF"/>
    <w:rsid w:val="00C65D2E"/>
    <w:rsid w:val="00C70EE2"/>
    <w:rsid w:val="00C722AB"/>
    <w:rsid w:val="00C72999"/>
    <w:rsid w:val="00C73948"/>
    <w:rsid w:val="00C73BB3"/>
    <w:rsid w:val="00C74805"/>
    <w:rsid w:val="00C74ECB"/>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27C3"/>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5AA1"/>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28D5"/>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01BB"/>
    <w:rsid w:val="00FC20B5"/>
    <w:rsid w:val="00FC2359"/>
    <w:rsid w:val="00FC3622"/>
    <w:rsid w:val="00FC3D32"/>
    <w:rsid w:val="00FC4C47"/>
    <w:rsid w:val="00FC7DFC"/>
    <w:rsid w:val="00FD08FB"/>
    <w:rsid w:val="00FD3815"/>
    <w:rsid w:val="00FD4778"/>
    <w:rsid w:val="00FD4CD4"/>
    <w:rsid w:val="00FD56D8"/>
    <w:rsid w:val="00FD6039"/>
    <w:rsid w:val="00FE07B1"/>
    <w:rsid w:val="00FE0B3A"/>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054961055">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84</cp:revision>
  <cp:lastPrinted>2024-12-09T08:08:00Z</cp:lastPrinted>
  <dcterms:created xsi:type="dcterms:W3CDTF">2026-01-13T10:18:00Z</dcterms:created>
  <dcterms:modified xsi:type="dcterms:W3CDTF">2026-09-26T10:28:00Z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