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723FE5BD" w:rsidR="00945FDD" w:rsidRPr="009C1C22" w:rsidRDefault="006A3407"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2047" w:dyaOrig="556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4.75pt;height:195.75pt" o:ole="">
            <v:imagedata r:id="rId13" o:title=""/>
          </v:shape>
          <o:OLEObject Type="Embed" ProgID="Excel.Sheet.12" ShapeID="_x0000_i1028" DrawAspect="Content" ObjectID="_1848909871"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F7F5CB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681124">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2FC07CA1"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681124">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379BBD1A"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681124">
        <w:rPr>
          <w:rFonts w:asciiTheme="minorHAnsi" w:hAnsiTheme="minorHAnsi" w:cstheme="minorHAnsi"/>
          <w:szCs w:val="22"/>
          <w:lang w:val="en-US" w:bidi="ar-SA"/>
        </w:rPr>
        <w:t xml:space="preserve"> of package 1</w:t>
      </w:r>
    </w:p>
    <w:p w14:paraId="786A9A6E" w14:textId="76E8674D"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681124">
        <w:rPr>
          <w:rFonts w:asciiTheme="minorHAnsi" w:hAnsiTheme="minorHAnsi" w:cstheme="minorHAnsi"/>
          <w:i/>
          <w:iCs/>
          <w:szCs w:val="22"/>
          <w:lang w:val="en-US" w:bidi="ar-SA"/>
        </w:rPr>
        <w:t xml:space="preserve"> của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415D9153"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9B0C076" w14:textId="77777777" w:rsidR="006B734D" w:rsidRPr="006808BD" w:rsidRDefault="006B734D" w:rsidP="006B734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1CD458BE" w14:textId="77777777" w:rsidR="006B734D" w:rsidRPr="006808BD" w:rsidRDefault="006B734D" w:rsidP="006B734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D9CF6B1" w14:textId="77777777" w:rsidR="006B734D" w:rsidRPr="006B734D" w:rsidRDefault="006B734D" w:rsidP="006B734D">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{{client_office_address_vi}}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33735F41" w:rsidR="00513ADB" w:rsidRPr="005324BF" w:rsidRDefault="006A3407"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0987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lastRenderedPageBreak/>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w:t>
      </w:r>
      <w:r w:rsidRPr="005324BF">
        <w:rPr>
          <w:rFonts w:asciiTheme="minorHAnsi" w:hAnsiTheme="minorHAnsi" w:cstheme="minorHAnsi"/>
          <w:sz w:val="23"/>
          <w:szCs w:val="23"/>
          <w:lang w:val="en-US"/>
        </w:rPr>
        <w:lastRenderedPageBreak/>
        <w:t>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36A7F" w14:textId="77777777" w:rsidR="00B1571E" w:rsidRDefault="00B1571E" w:rsidP="00AE7B92">
      <w:pPr>
        <w:spacing w:after="0" w:line="240" w:lineRule="auto"/>
      </w:pPr>
      <w:r>
        <w:separator/>
      </w:r>
    </w:p>
  </w:endnote>
  <w:endnote w:type="continuationSeparator" w:id="0">
    <w:p w14:paraId="581B9031" w14:textId="77777777" w:rsidR="00B1571E" w:rsidRDefault="00B1571E"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85EE" w14:textId="77777777" w:rsidR="00B1571E" w:rsidRDefault="00B1571E" w:rsidP="00AE7B92">
      <w:pPr>
        <w:spacing w:after="0" w:line="240" w:lineRule="auto"/>
      </w:pPr>
      <w:r>
        <w:separator/>
      </w:r>
    </w:p>
  </w:footnote>
  <w:footnote w:type="continuationSeparator" w:id="0">
    <w:p w14:paraId="21392A8B" w14:textId="77777777" w:rsidR="00B1571E" w:rsidRDefault="00B1571E"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043636">
    <w:abstractNumId w:val="27"/>
  </w:num>
  <w:num w:numId="2" w16cid:durableId="1492789003">
    <w:abstractNumId w:val="30"/>
  </w:num>
  <w:num w:numId="3" w16cid:durableId="1084716595">
    <w:abstractNumId w:val="21"/>
  </w:num>
  <w:num w:numId="4" w16cid:durableId="685450624">
    <w:abstractNumId w:val="2"/>
  </w:num>
  <w:num w:numId="5" w16cid:durableId="370232992">
    <w:abstractNumId w:val="12"/>
  </w:num>
  <w:num w:numId="6" w16cid:durableId="1811703231">
    <w:abstractNumId w:val="20"/>
  </w:num>
  <w:num w:numId="7" w16cid:durableId="2098819917">
    <w:abstractNumId w:val="13"/>
  </w:num>
  <w:num w:numId="8" w16cid:durableId="1813325863">
    <w:abstractNumId w:val="25"/>
  </w:num>
  <w:num w:numId="9" w16cid:durableId="989098565">
    <w:abstractNumId w:val="19"/>
  </w:num>
  <w:num w:numId="10" w16cid:durableId="1993950962">
    <w:abstractNumId w:val="14"/>
  </w:num>
  <w:num w:numId="11" w16cid:durableId="1509708069">
    <w:abstractNumId w:val="31"/>
  </w:num>
  <w:num w:numId="12" w16cid:durableId="214005029">
    <w:abstractNumId w:val="33"/>
  </w:num>
  <w:num w:numId="13" w16cid:durableId="1076247671">
    <w:abstractNumId w:val="0"/>
  </w:num>
  <w:num w:numId="14" w16cid:durableId="1951400853">
    <w:abstractNumId w:val="29"/>
  </w:num>
  <w:num w:numId="15" w16cid:durableId="560871735">
    <w:abstractNumId w:val="27"/>
  </w:num>
  <w:num w:numId="16" w16cid:durableId="1634478844">
    <w:abstractNumId w:val="28"/>
  </w:num>
  <w:num w:numId="17" w16cid:durableId="787551615">
    <w:abstractNumId w:val="22"/>
  </w:num>
  <w:num w:numId="18" w16cid:durableId="1472668475">
    <w:abstractNumId w:val="26"/>
  </w:num>
  <w:num w:numId="19" w16cid:durableId="366176775">
    <w:abstractNumId w:val="32"/>
  </w:num>
  <w:num w:numId="20" w16cid:durableId="445465504">
    <w:abstractNumId w:val="11"/>
  </w:num>
  <w:num w:numId="21" w16cid:durableId="1821380899">
    <w:abstractNumId w:val="6"/>
  </w:num>
  <w:num w:numId="22" w16cid:durableId="1501038411">
    <w:abstractNumId w:val="15"/>
  </w:num>
  <w:num w:numId="23" w16cid:durableId="1729458163">
    <w:abstractNumId w:val="4"/>
  </w:num>
  <w:num w:numId="24" w16cid:durableId="242299270">
    <w:abstractNumId w:val="5"/>
  </w:num>
  <w:num w:numId="25" w16cid:durableId="2027511516">
    <w:abstractNumId w:val="17"/>
  </w:num>
  <w:num w:numId="26" w16cid:durableId="1790591257">
    <w:abstractNumId w:val="3"/>
  </w:num>
  <w:num w:numId="27" w16cid:durableId="2064255540">
    <w:abstractNumId w:val="9"/>
  </w:num>
  <w:num w:numId="28" w16cid:durableId="1600336330">
    <w:abstractNumId w:val="7"/>
  </w:num>
  <w:num w:numId="29" w16cid:durableId="108398005">
    <w:abstractNumId w:val="8"/>
  </w:num>
  <w:num w:numId="30" w16cid:durableId="501549070">
    <w:abstractNumId w:val="23"/>
  </w:num>
  <w:num w:numId="31" w16cid:durableId="2025090180">
    <w:abstractNumId w:val="24"/>
  </w:num>
  <w:num w:numId="32" w16cid:durableId="249898859">
    <w:abstractNumId w:val="1"/>
  </w:num>
  <w:num w:numId="33" w16cid:durableId="1632394849">
    <w:abstractNumId w:val="16"/>
  </w:num>
  <w:num w:numId="34" w16cid:durableId="428159218">
    <w:abstractNumId w:val="18"/>
  </w:num>
  <w:num w:numId="35" w16cid:durableId="6249670">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228E"/>
    <w:rsid w:val="00062A19"/>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96915"/>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6FEE"/>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1124"/>
    <w:rsid w:val="006838E0"/>
    <w:rsid w:val="00684312"/>
    <w:rsid w:val="00684F97"/>
    <w:rsid w:val="006911F8"/>
    <w:rsid w:val="00691F1C"/>
    <w:rsid w:val="006929CF"/>
    <w:rsid w:val="00693779"/>
    <w:rsid w:val="00694036"/>
    <w:rsid w:val="0069474B"/>
    <w:rsid w:val="006979D2"/>
    <w:rsid w:val="006A103B"/>
    <w:rsid w:val="006A13D1"/>
    <w:rsid w:val="006A289F"/>
    <w:rsid w:val="006A3407"/>
    <w:rsid w:val="006A375C"/>
    <w:rsid w:val="006A37F8"/>
    <w:rsid w:val="006A389E"/>
    <w:rsid w:val="006A4CA5"/>
    <w:rsid w:val="006B0264"/>
    <w:rsid w:val="006B0329"/>
    <w:rsid w:val="006B30F9"/>
    <w:rsid w:val="006B587D"/>
    <w:rsid w:val="006B707B"/>
    <w:rsid w:val="006B734D"/>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54AF"/>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4A3D"/>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0471"/>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1571E"/>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28"/>
    <w:rsid w:val="00DB3BB9"/>
    <w:rsid w:val="00DB5112"/>
    <w:rsid w:val="00DB5A6F"/>
    <w:rsid w:val="00DB63E4"/>
    <w:rsid w:val="00DB76BE"/>
    <w:rsid w:val="00DC0086"/>
    <w:rsid w:val="00DC1189"/>
    <w:rsid w:val="00DC237E"/>
    <w:rsid w:val="00DC5C2A"/>
    <w:rsid w:val="00DC78D3"/>
    <w:rsid w:val="00DD3985"/>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117</TotalTime>
  <Pages>10</Pages>
  <Words>3776</Words>
  <Characters>21527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25253</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81</cp:revision>
  <cp:lastPrinted>2024-12-09T08:08:00Z</cp:lastPrinted>
  <dcterms:created xsi:type="dcterms:W3CDTF">2026-01-13T10:18:00Z</dcterms:created>
  <dcterms:modified xsi:type="dcterms:W3CDTF">2026-08-22T06:16:00Z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