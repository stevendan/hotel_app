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0DF851CF"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b/>
                <w:bCs/>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 xml:space="preserve">TEL/ </w:t>
      </w:r>
      <w:r w:rsidRPr="0033332D">
        <w:rPr>
          <w:rFonts w:asciiTheme="minorHAnsi" w:hAnsiTheme="minorHAnsi" w:cstheme="minorHAnsi"/>
          <w:b/>
          <w:bCs/>
          <w:i/>
          <w:iCs/>
          <w:szCs w:val="22"/>
          <w:lang w:val="en-US"/>
        </w:rPr>
        <w:t>Điện thoại</w:t>
      </w:r>
      <w:r w:rsidRPr="0033332D">
        <w:rPr>
          <w:rFonts w:asciiTheme="minorHAnsi" w:hAnsiTheme="minorHAnsi" w:cstheme="minorHAnsi"/>
          <w:b/>
          <w:bCs/>
          <w:i/>
          <w:i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b/>
          <w:bCs/>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35505834" w:rsidR="00814FF8" w:rsidRDefault="00230B06"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BE71C3">
        <w:rPr>
          <w:rFonts w:asciiTheme="minorHAnsi" w:hAnsiTheme="minorHAnsi" w:cstheme="minorHAnsi"/>
          <w:b/>
          <w:bCs/>
          <w:sz w:val="23"/>
          <w:szCs w:val="23"/>
        </w:rPr>
        <w:t xml:space="preserve">TEL/ </w:t>
      </w:r>
      <w:r w:rsidRPr="00BE71C3">
        <w:rPr>
          <w:rFonts w:asciiTheme="minorHAnsi" w:hAnsiTheme="minorHAnsi" w:cstheme="minorHAnsi"/>
          <w:b/>
          <w:bCs/>
          <w:i/>
          <w:iCs/>
          <w:sz w:val="23"/>
          <w:szCs w:val="23"/>
        </w:rPr>
        <w:t>Điện thoại</w:t>
      </w:r>
      <w:r w:rsidR="00257997" w:rsidRPr="00114509">
        <w:rPr>
          <w:rFonts w:asciiTheme="minorHAnsi" w:hAnsiTheme="minorHAnsi" w:cstheme="minorHAnsi"/>
          <w:b/>
          <w:bCs/>
          <w:szCs w:val="22"/>
        </w:rPr>
        <w:tab/>
      </w:r>
      <w:r w:rsidR="00257997"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09DD5156" w:rsidR="00945FDD" w:rsidRPr="009C1C22" w:rsidRDefault="00A708E5"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5pt;height:155.25pt" o:ole="">
            <v:imagedata r:id="rId13" o:title=""/>
          </v:shape>
          <o:OLEObject Type="Embed" ProgID="Excel.Sheet.12" ShapeID="_x0000_i1025" DrawAspect="Content" ObjectID="_1851948802" r:id="rId14"/>
        </w:object>
      </w:r>
    </w:p>
    <w:p w14:paraId="35DE132D" w14:textId="3800FBC9"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1</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DF444F">
        <w:rPr>
          <w:rFonts w:asciiTheme="minorHAnsi" w:hAnsiTheme="minorHAnsi" w:cstheme="minorHAnsi"/>
          <w:b/>
          <w:bCs/>
          <w:i/>
          <w:iCs/>
          <w:szCs w:val="22"/>
        </w:rPr>
        <w:t>1</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4EF61789"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33332D">
        <w:rPr>
          <w:rFonts w:asciiTheme="minorHAnsi" w:hAnsiTheme="minorHAnsi" w:cstheme="minorHAnsi"/>
          <w:szCs w:val="22"/>
        </w:rPr>
        <w:t>banquet</w:t>
      </w:r>
      <w:r w:rsidRPr="009805AA">
        <w:rPr>
          <w:rFonts w:asciiTheme="minorHAnsi" w:hAnsiTheme="minorHAnsi" w:cstheme="minorHAnsi"/>
          <w:szCs w:val="22"/>
        </w:rPr>
        <w:t xml:space="preserve"> room from </w:t>
      </w:r>
      <w:r w:rsidR="00C77E48">
        <w:rPr>
          <w:rFonts w:asciiTheme="minorHAnsi" w:hAnsiTheme="minorHAnsi" w:cstheme="minorHAnsi"/>
          <w:szCs w:val="22"/>
        </w:rPr>
        <w:t>18</w:t>
      </w:r>
      <w:r w:rsidRPr="009805AA">
        <w:rPr>
          <w:rFonts w:asciiTheme="minorHAnsi" w:hAnsiTheme="minorHAnsi" w:cstheme="minorHAnsi"/>
          <w:szCs w:val="22"/>
        </w:rPr>
        <w:t xml:space="preserve">:00– </w:t>
      </w:r>
      <w:r w:rsidR="00C77E48">
        <w:rPr>
          <w:rFonts w:asciiTheme="minorHAnsi" w:hAnsiTheme="minorHAnsi" w:cstheme="minorHAnsi"/>
          <w:szCs w:val="22"/>
        </w:rPr>
        <w:t>22</w:t>
      </w:r>
      <w:r w:rsidRPr="009805AA">
        <w:rPr>
          <w:rFonts w:asciiTheme="minorHAnsi" w:hAnsiTheme="minorHAnsi" w:cstheme="minorHAnsi"/>
          <w:szCs w:val="22"/>
        </w:rPr>
        <w:t>:00</w:t>
      </w:r>
    </w:p>
    <w:p w14:paraId="460C4746" w14:textId="1995A272"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4A452F">
        <w:rPr>
          <w:rFonts w:asciiTheme="minorHAnsi" w:hAnsiTheme="minorHAnsi" w:cstheme="minorHAnsi"/>
          <w:i/>
          <w:iCs/>
          <w:szCs w:val="22"/>
        </w:rPr>
        <w:t>tiệc</w:t>
      </w:r>
      <w:r w:rsidRPr="009C1C22">
        <w:rPr>
          <w:rFonts w:asciiTheme="minorHAnsi" w:hAnsiTheme="minorHAnsi" w:cstheme="minorHAnsi"/>
          <w:i/>
          <w:iCs/>
          <w:szCs w:val="22"/>
        </w:rPr>
        <w:t xml:space="preserve"> từ 1</w:t>
      </w:r>
      <w:r w:rsidR="00C77E48">
        <w:rPr>
          <w:rFonts w:asciiTheme="minorHAnsi" w:hAnsiTheme="minorHAnsi" w:cstheme="minorHAnsi"/>
          <w:i/>
          <w:iCs/>
          <w:szCs w:val="22"/>
        </w:rPr>
        <w:t>8</w:t>
      </w:r>
      <w:r w:rsidRPr="009C1C22">
        <w:rPr>
          <w:rFonts w:asciiTheme="minorHAnsi" w:hAnsiTheme="minorHAnsi" w:cstheme="minorHAnsi"/>
          <w:i/>
          <w:iCs/>
          <w:szCs w:val="22"/>
        </w:rPr>
        <w:t xml:space="preserve">:00 giờ đến </w:t>
      </w:r>
      <w:r w:rsidR="00C77E48">
        <w:rPr>
          <w:rFonts w:asciiTheme="minorHAnsi" w:hAnsiTheme="minorHAnsi" w:cstheme="minorHAnsi"/>
          <w:i/>
          <w:iCs/>
          <w:szCs w:val="22"/>
        </w:rPr>
        <w:t>22</w:t>
      </w:r>
      <w:r w:rsidRPr="009C1C22">
        <w:rPr>
          <w:rFonts w:asciiTheme="minorHAnsi" w:hAnsiTheme="minorHAnsi" w:cstheme="minorHAnsi"/>
          <w:i/>
          <w:iCs/>
          <w:szCs w:val="22"/>
        </w:rPr>
        <w:t xml:space="preserve">:00 giờ </w:t>
      </w:r>
    </w:p>
    <w:p w14:paraId="6017208B" w14:textId="68292829"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8C60D8">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1B7C4A05"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8C60D8">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730FE3E2" w14:textId="77777777" w:rsidR="004302F9" w:rsidRDefault="004302F9" w:rsidP="004302F9">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64743238" w14:textId="77777777" w:rsidR="004302F9" w:rsidRPr="004302F9" w:rsidRDefault="004302F9" w:rsidP="004302F9">
      <w:pPr>
        <w:autoSpaceDE w:val="0"/>
        <w:autoSpaceDN w:val="0"/>
        <w:adjustRightInd w:val="0"/>
        <w:spacing w:after="0" w:line="240" w:lineRule="auto"/>
        <w:ind w:left="360"/>
        <w:rPr>
          <w:rFonts w:asciiTheme="minorHAnsi" w:hAnsiTheme="minorHAnsi" w:cstheme="minorHAnsi"/>
          <w:szCs w:val="22"/>
          <w:lang w:val="en-US" w:bidi="ar-SA"/>
        </w:rPr>
      </w:pPr>
      <w:r w:rsidRPr="004302F9">
        <w:rPr>
          <w:rFonts w:asciiTheme="minorHAnsi" w:hAnsiTheme="minorHAnsi" w:cstheme="minorHAnsi"/>
          <w:i/>
          <w:iCs/>
          <w:szCs w:val="22"/>
        </w:rPr>
        <w:t>Sử dụng bộ máy chiếu với màn chiếu 120 inch thả trần</w:t>
      </w:r>
    </w:p>
    <w:p w14:paraId="5E72E290" w14:textId="2970B8F4" w:rsidR="00945FDD" w:rsidRPr="009805AA" w:rsidRDefault="00945FDD" w:rsidP="004302F9">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8C60D8">
        <w:rPr>
          <w:rFonts w:asciiTheme="minorHAnsi" w:hAnsiTheme="minorHAnsi" w:cstheme="minorHAnsi"/>
          <w:szCs w:val="22"/>
          <w:lang w:val="en-US" w:bidi="ar-SA"/>
        </w:rPr>
        <w:t xml:space="preserve"> of package 1</w:t>
      </w:r>
    </w:p>
    <w:p w14:paraId="786A9A6E" w14:textId="5AFE7219"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8C60D8">
        <w:rPr>
          <w:rFonts w:asciiTheme="minorHAnsi" w:hAnsiTheme="minorHAnsi" w:cstheme="minorHAnsi"/>
          <w:i/>
          <w:iCs/>
          <w:szCs w:val="22"/>
          <w:lang w:val="en-US" w:bidi="ar-SA"/>
        </w:rPr>
        <w:t xml:space="preserve"> theo gói 1</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47ADB2B6" w:rsidR="00513ADB" w:rsidRPr="005324BF" w:rsidRDefault="0044145F"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803"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6442AC"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01418998"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BD484C">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CD27B" w14:textId="77777777" w:rsidR="006442AC" w:rsidRDefault="006442AC" w:rsidP="00AE7B92">
      <w:pPr>
        <w:spacing w:after="0" w:line="240" w:lineRule="auto"/>
      </w:pPr>
      <w:r>
        <w:separator/>
      </w:r>
    </w:p>
  </w:endnote>
  <w:endnote w:type="continuationSeparator" w:id="0">
    <w:p w14:paraId="3C5BF595" w14:textId="77777777" w:rsidR="006442AC" w:rsidRDefault="006442AC"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1E7CE" w14:textId="77777777" w:rsidR="006442AC" w:rsidRDefault="006442AC" w:rsidP="00AE7B92">
      <w:pPr>
        <w:spacing w:after="0" w:line="240" w:lineRule="auto"/>
      </w:pPr>
      <w:r>
        <w:separator/>
      </w:r>
    </w:p>
  </w:footnote>
  <w:footnote w:type="continuationSeparator" w:id="0">
    <w:p w14:paraId="6EB3F196" w14:textId="77777777" w:rsidR="006442AC" w:rsidRDefault="006442AC"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27F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39FA"/>
    <w:rsid w:val="0021634E"/>
    <w:rsid w:val="00216D48"/>
    <w:rsid w:val="002177DB"/>
    <w:rsid w:val="00220931"/>
    <w:rsid w:val="00221FC6"/>
    <w:rsid w:val="002234DB"/>
    <w:rsid w:val="00224085"/>
    <w:rsid w:val="00224D38"/>
    <w:rsid w:val="00226CF6"/>
    <w:rsid w:val="0022726F"/>
    <w:rsid w:val="00227918"/>
    <w:rsid w:val="00227AFA"/>
    <w:rsid w:val="00230B06"/>
    <w:rsid w:val="002321A3"/>
    <w:rsid w:val="002328D3"/>
    <w:rsid w:val="00233804"/>
    <w:rsid w:val="00233909"/>
    <w:rsid w:val="002357E5"/>
    <w:rsid w:val="002434EA"/>
    <w:rsid w:val="00243912"/>
    <w:rsid w:val="002458A9"/>
    <w:rsid w:val="0024667C"/>
    <w:rsid w:val="00247A49"/>
    <w:rsid w:val="0025093F"/>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5261"/>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0D9"/>
    <w:rsid w:val="00320A75"/>
    <w:rsid w:val="00321C6D"/>
    <w:rsid w:val="00322FE7"/>
    <w:rsid w:val="0032333B"/>
    <w:rsid w:val="003235D9"/>
    <w:rsid w:val="00323CDA"/>
    <w:rsid w:val="00325D0B"/>
    <w:rsid w:val="00326F04"/>
    <w:rsid w:val="0033020E"/>
    <w:rsid w:val="0033332D"/>
    <w:rsid w:val="00333566"/>
    <w:rsid w:val="00333BC2"/>
    <w:rsid w:val="003356D6"/>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391C"/>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02F9"/>
    <w:rsid w:val="004316E4"/>
    <w:rsid w:val="004336A3"/>
    <w:rsid w:val="00434E2A"/>
    <w:rsid w:val="0043652B"/>
    <w:rsid w:val="004372EF"/>
    <w:rsid w:val="0043748A"/>
    <w:rsid w:val="004378C3"/>
    <w:rsid w:val="0044145F"/>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52F"/>
    <w:rsid w:val="004A4E4A"/>
    <w:rsid w:val="004A684D"/>
    <w:rsid w:val="004A7729"/>
    <w:rsid w:val="004B00B6"/>
    <w:rsid w:val="004B2131"/>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26F17"/>
    <w:rsid w:val="00631166"/>
    <w:rsid w:val="0063163C"/>
    <w:rsid w:val="00631730"/>
    <w:rsid w:val="006332BF"/>
    <w:rsid w:val="00635061"/>
    <w:rsid w:val="00636C64"/>
    <w:rsid w:val="00637133"/>
    <w:rsid w:val="00637BB1"/>
    <w:rsid w:val="00640D84"/>
    <w:rsid w:val="00642ABD"/>
    <w:rsid w:val="00642E23"/>
    <w:rsid w:val="006442AC"/>
    <w:rsid w:val="0064662B"/>
    <w:rsid w:val="00646ABC"/>
    <w:rsid w:val="00647B4E"/>
    <w:rsid w:val="00647FEF"/>
    <w:rsid w:val="00650DB1"/>
    <w:rsid w:val="00652B40"/>
    <w:rsid w:val="006548A6"/>
    <w:rsid w:val="00654908"/>
    <w:rsid w:val="006574C4"/>
    <w:rsid w:val="00661C55"/>
    <w:rsid w:val="00661F14"/>
    <w:rsid w:val="00662AF1"/>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15D"/>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5F3B"/>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C60D8"/>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3A5F"/>
    <w:rsid w:val="00A0790C"/>
    <w:rsid w:val="00A12504"/>
    <w:rsid w:val="00A13BAE"/>
    <w:rsid w:val="00A13BEF"/>
    <w:rsid w:val="00A13ED5"/>
    <w:rsid w:val="00A153C1"/>
    <w:rsid w:val="00A15EF7"/>
    <w:rsid w:val="00A200F5"/>
    <w:rsid w:val="00A239EA"/>
    <w:rsid w:val="00A26A9D"/>
    <w:rsid w:val="00A30926"/>
    <w:rsid w:val="00A3234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0FB"/>
    <w:rsid w:val="00A60475"/>
    <w:rsid w:val="00A66BE6"/>
    <w:rsid w:val="00A708E5"/>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CD3"/>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B2B"/>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B7905"/>
    <w:rsid w:val="00BC0183"/>
    <w:rsid w:val="00BC1AFF"/>
    <w:rsid w:val="00BC21FE"/>
    <w:rsid w:val="00BC50FF"/>
    <w:rsid w:val="00BC5C6C"/>
    <w:rsid w:val="00BC5D00"/>
    <w:rsid w:val="00BC6D6E"/>
    <w:rsid w:val="00BC7001"/>
    <w:rsid w:val="00BD484C"/>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1D18"/>
    <w:rsid w:val="00C04C4B"/>
    <w:rsid w:val="00C04E7E"/>
    <w:rsid w:val="00C059D8"/>
    <w:rsid w:val="00C05E4B"/>
    <w:rsid w:val="00C10FF5"/>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77E48"/>
    <w:rsid w:val="00C82C31"/>
    <w:rsid w:val="00C82C54"/>
    <w:rsid w:val="00C84FC8"/>
    <w:rsid w:val="00C87F29"/>
    <w:rsid w:val="00C917D3"/>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8AD"/>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27900"/>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4C4"/>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8B7"/>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1940677033">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4.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121</TotalTime>
  <Pages>12</Pages>
  <Words>3763</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25168</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93</cp:revision>
  <cp:lastPrinted>2024-12-09T08:08:00Z</cp:lastPrinted>
  <dcterms:created xsi:type="dcterms:W3CDTF">2026-01-13T10:18:00Z</dcterms:created>
  <dcterms:modified xsi:type="dcterms:W3CDTF">2026-09-26T10:27:00Z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