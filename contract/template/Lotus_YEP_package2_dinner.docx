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B50A72">
        <w:rPr>
          <w:rFonts w:asciiTheme="minorHAnsi" w:hAnsiTheme="minorHAnsi" w:cstheme="minorHAnsi"/>
          <w:b/>
          <w:bCs/>
          <w:sz w:val="23"/>
          <w:szCs w:val="23"/>
        </w:rPr>
        <w:t xml:space="preserve">TEL/ </w:t>
      </w:r>
      <w:r w:rsidRPr="00B50A72">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3679BFC5" w:rsidR="00945FDD" w:rsidRPr="009C1C22" w:rsidRDefault="0032506D"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544" r:id="rId14"/>
        </w:object>
      </w:r>
    </w:p>
    <w:p w14:paraId="35DE132D" w14:textId="09145A57"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EE60BF">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EE60BF">
        <w:rPr>
          <w:rFonts w:asciiTheme="minorHAnsi" w:hAnsiTheme="minorHAnsi" w:cstheme="minorHAnsi"/>
          <w:b/>
          <w:bCs/>
          <w:i/>
          <w:iCs/>
          <w:szCs w:val="22"/>
        </w:rPr>
        <w:t>2</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1FE1B66F"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B66994">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3E05B747"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B5130">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730FE3E2" w14:textId="77777777" w:rsidR="004302F9" w:rsidRDefault="004302F9" w:rsidP="004302F9">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64743238" w14:textId="77777777" w:rsidR="004302F9" w:rsidRPr="004302F9" w:rsidRDefault="004302F9" w:rsidP="004302F9">
      <w:pPr>
        <w:autoSpaceDE w:val="0"/>
        <w:autoSpaceDN w:val="0"/>
        <w:adjustRightInd w:val="0"/>
        <w:spacing w:after="0" w:line="240" w:lineRule="auto"/>
        <w:ind w:left="360"/>
        <w:rPr>
          <w:rFonts w:asciiTheme="minorHAnsi" w:hAnsiTheme="minorHAnsi" w:cstheme="minorHAnsi"/>
          <w:szCs w:val="22"/>
          <w:lang w:val="en-US" w:bidi="ar-SA"/>
        </w:rPr>
      </w:pPr>
      <w:r w:rsidRPr="004302F9">
        <w:rPr>
          <w:rFonts w:asciiTheme="minorHAnsi" w:hAnsiTheme="minorHAnsi" w:cstheme="minorHAnsi"/>
          <w:i/>
          <w:iCs/>
          <w:szCs w:val="22"/>
        </w:rPr>
        <w:t>Sử dụng bộ máy chiếu với màn chiếu 120 inch thả trần</w:t>
      </w:r>
    </w:p>
    <w:p w14:paraId="5E72E290" w14:textId="13FDFDA1" w:rsidR="00945FDD" w:rsidRPr="009805AA" w:rsidRDefault="00945FDD" w:rsidP="004302F9">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w:t>
      </w:r>
      <w:r w:rsidR="00EE60BF">
        <w:rPr>
          <w:rFonts w:asciiTheme="minorHAnsi" w:hAnsiTheme="minorHAnsi" w:cstheme="minorHAnsi"/>
          <w:szCs w:val="22"/>
          <w:lang w:val="en-US" w:bidi="ar-SA"/>
        </w:rPr>
        <w:t>2</w:t>
      </w:r>
    </w:p>
    <w:p w14:paraId="786A9A6E" w14:textId="6ABF82E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w:t>
      </w:r>
      <w:r w:rsidR="00EE60BF">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7ADB2B6" w:rsidR="00513ADB" w:rsidRPr="005324BF" w:rsidRDefault="0044145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545"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FE5733"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CE2A8" w14:textId="77777777" w:rsidR="00FE5733" w:rsidRDefault="00FE5733" w:rsidP="00AE7B92">
      <w:pPr>
        <w:spacing w:after="0" w:line="240" w:lineRule="auto"/>
      </w:pPr>
      <w:r>
        <w:separator/>
      </w:r>
    </w:p>
  </w:endnote>
  <w:endnote w:type="continuationSeparator" w:id="0">
    <w:p w14:paraId="5472FED3" w14:textId="77777777" w:rsidR="00FE5733" w:rsidRDefault="00FE5733"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A8C89" w14:textId="77777777" w:rsidR="00FE5733" w:rsidRDefault="00FE5733" w:rsidP="00AE7B92">
      <w:pPr>
        <w:spacing w:after="0" w:line="240" w:lineRule="auto"/>
      </w:pPr>
      <w:r>
        <w:separator/>
      </w:r>
    </w:p>
  </w:footnote>
  <w:footnote w:type="continuationSeparator" w:id="0">
    <w:p w14:paraId="7EA431CA" w14:textId="77777777" w:rsidR="00FE5733" w:rsidRDefault="00FE5733"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2903"/>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093F"/>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5261"/>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0D9"/>
    <w:rsid w:val="00320A75"/>
    <w:rsid w:val="00321C6D"/>
    <w:rsid w:val="00322FE7"/>
    <w:rsid w:val="0032333B"/>
    <w:rsid w:val="003235D9"/>
    <w:rsid w:val="00323CDA"/>
    <w:rsid w:val="0032506D"/>
    <w:rsid w:val="00325D0B"/>
    <w:rsid w:val="00326F04"/>
    <w:rsid w:val="0033020E"/>
    <w:rsid w:val="00333566"/>
    <w:rsid w:val="00333BC2"/>
    <w:rsid w:val="003356D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391C"/>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02F9"/>
    <w:rsid w:val="004316E4"/>
    <w:rsid w:val="004336A3"/>
    <w:rsid w:val="00434E2A"/>
    <w:rsid w:val="0043652B"/>
    <w:rsid w:val="004372EF"/>
    <w:rsid w:val="0043748A"/>
    <w:rsid w:val="004378C3"/>
    <w:rsid w:val="0044145F"/>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4FA"/>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84F97"/>
    <w:rsid w:val="00687745"/>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3A5F"/>
    <w:rsid w:val="00A0790C"/>
    <w:rsid w:val="00A12504"/>
    <w:rsid w:val="00A13BAE"/>
    <w:rsid w:val="00A13BEF"/>
    <w:rsid w:val="00A13ED5"/>
    <w:rsid w:val="00A153C1"/>
    <w:rsid w:val="00A15EF7"/>
    <w:rsid w:val="00A200F5"/>
    <w:rsid w:val="00A239EA"/>
    <w:rsid w:val="00A26A9D"/>
    <w:rsid w:val="00A30926"/>
    <w:rsid w:val="00A3234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0FB"/>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5130"/>
    <w:rsid w:val="00AB789C"/>
    <w:rsid w:val="00AC0DB8"/>
    <w:rsid w:val="00AC0DC7"/>
    <w:rsid w:val="00AC1D30"/>
    <w:rsid w:val="00AC2F45"/>
    <w:rsid w:val="00AC5C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0A72"/>
    <w:rsid w:val="00B5166C"/>
    <w:rsid w:val="00B51718"/>
    <w:rsid w:val="00B535F3"/>
    <w:rsid w:val="00B57732"/>
    <w:rsid w:val="00B60069"/>
    <w:rsid w:val="00B614BE"/>
    <w:rsid w:val="00B6195F"/>
    <w:rsid w:val="00B61F3F"/>
    <w:rsid w:val="00B64D16"/>
    <w:rsid w:val="00B66740"/>
    <w:rsid w:val="00B66994"/>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905"/>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1D18"/>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57566"/>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27900"/>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0BF"/>
    <w:rsid w:val="00EE64C4"/>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733"/>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1940677033">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121</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94</cp:revision>
  <cp:lastPrinted>2024-12-09T08:08:00Z</cp:lastPrinted>
  <dcterms:created xsi:type="dcterms:W3CDTF">2026-01-13T10:18:00Z</dcterms:created>
  <dcterms:modified xsi:type="dcterms:W3CDTF">2026-09-26T10:23:00Z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