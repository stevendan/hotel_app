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3D4C480B"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Jung Hyun</w:t>
      </w:r>
      <w:r w:rsidR="00C0215A">
        <w:rPr>
          <w:rFonts w:asciiTheme="minorHAnsi" w:hAnsiTheme="minorHAnsi" w:cstheme="minorHAnsi"/>
          <w:szCs w:val="22"/>
          <w:lang w:val="en-US"/>
        </w:rPr>
        <w:t xml:space="preserve"> Oh</w:t>
      </w:r>
    </w:p>
    <w:p w14:paraId="35C9939A" w14:textId="2F57A775"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Jung Hyun</w:t>
      </w:r>
      <w:r w:rsidR="00C0215A">
        <w:rPr>
          <w:rFonts w:asciiTheme="minorHAnsi" w:hAnsiTheme="minorHAnsi" w:cstheme="minorHAnsi"/>
          <w:bCs/>
          <w:i/>
          <w:iCs/>
          <w:szCs w:val="22"/>
        </w:rPr>
        <w:t xml:space="preserve"> Oh</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08324671"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No. </w:t>
      </w:r>
      <w:r w:rsidR="00C0215A">
        <w:t>111/UQ – FTL dated July 13</w:t>
      </w:r>
      <w:r w:rsidR="00C0215A" w:rsidRPr="00665C7E">
        <w:rPr>
          <w:vertAlign w:val="superscript"/>
        </w:rPr>
        <w:t>th</w:t>
      </w:r>
      <w:r w:rsidR="00C0215A">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046F2F88"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0215A">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2" w:name="_MON_1811588800"/>
    <w:bookmarkEnd w:id="2"/>
    <w:p w14:paraId="4BB33AA8" w14:textId="72095444" w:rsidR="00945FDD" w:rsidRPr="009C1C22" w:rsidRDefault="00EF77D5"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7466"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6.25pt;height:270pt" o:ole="">
            <v:imagedata r:id="rId13" o:title=""/>
          </v:shape>
          <o:OLEObject Type="Embed" ProgID="Excel.Sheet.12" ShapeID="_x0000_i1028" DrawAspect="Content" ObjectID="_1848911431" r:id="rId14"/>
        </w:object>
      </w:r>
    </w:p>
    <w:p w14:paraId="7EE1F7CE" w14:textId="05C1B855" w:rsidR="00976D64" w:rsidRPr="00144483" w:rsidRDefault="00EA66AF" w:rsidP="00976D64">
      <w:pPr>
        <w:spacing w:after="0"/>
        <w:jc w:val="both"/>
        <w:rPr>
          <w:rFonts w:asciiTheme="minorHAnsi" w:hAnsiTheme="minorHAnsi" w:cstheme="minorHAnsi"/>
          <w:i/>
          <w:iCs/>
          <w:szCs w:val="22"/>
        </w:rPr>
      </w:pPr>
      <w:r>
        <w:rPr>
          <w:rFonts w:asciiTheme="minorHAnsi" w:hAnsiTheme="minorHAnsi" w:cstheme="minorHAnsi"/>
          <w:b/>
          <w:bCs/>
          <w:szCs w:val="22"/>
        </w:rPr>
        <w:t>Half</w:t>
      </w:r>
      <w:r w:rsidR="00976D64" w:rsidRPr="00144483">
        <w:rPr>
          <w:rFonts w:asciiTheme="minorHAnsi" w:hAnsiTheme="minorHAnsi" w:cstheme="minorHAnsi"/>
          <w:b/>
          <w:bCs/>
          <w:szCs w:val="22"/>
        </w:rPr>
        <w:t>-day meeting package</w:t>
      </w:r>
      <w:r w:rsidR="00C70155">
        <w:rPr>
          <w:rFonts w:asciiTheme="minorHAnsi" w:hAnsiTheme="minorHAnsi" w:cstheme="minorHAnsi"/>
          <w:b/>
          <w:bCs/>
          <w:szCs w:val="22"/>
        </w:rPr>
        <w:t xml:space="preserve"> with dinner</w:t>
      </w:r>
      <w:r w:rsidR="00976D64" w:rsidRPr="00144483">
        <w:rPr>
          <w:rFonts w:asciiTheme="minorHAnsi" w:hAnsiTheme="minorHAnsi" w:cstheme="minorHAnsi"/>
          <w:b/>
          <w:bCs/>
          <w:szCs w:val="22"/>
        </w:rPr>
        <w:t xml:space="preserve"> includes the following/ </w:t>
      </w:r>
      <w:r w:rsidR="00976D64" w:rsidRPr="00144483">
        <w:rPr>
          <w:rFonts w:asciiTheme="minorHAnsi" w:hAnsiTheme="minorHAnsi" w:cstheme="minorHAnsi"/>
          <w:i/>
          <w:iCs/>
          <w:szCs w:val="22"/>
        </w:rPr>
        <w:t xml:space="preserve">Gói họp </w:t>
      </w:r>
      <w:r>
        <w:rPr>
          <w:rFonts w:asciiTheme="minorHAnsi" w:hAnsiTheme="minorHAnsi" w:cstheme="minorHAnsi"/>
          <w:i/>
          <w:iCs/>
          <w:szCs w:val="22"/>
        </w:rPr>
        <w:t>nửa</w:t>
      </w:r>
      <w:r w:rsidR="00976D64">
        <w:rPr>
          <w:rFonts w:asciiTheme="minorHAnsi" w:hAnsiTheme="minorHAnsi" w:cstheme="minorHAnsi"/>
          <w:i/>
          <w:iCs/>
          <w:szCs w:val="22"/>
        </w:rPr>
        <w:t xml:space="preserve"> </w:t>
      </w:r>
      <w:r w:rsidR="00976D64" w:rsidRPr="00144483">
        <w:rPr>
          <w:rFonts w:asciiTheme="minorHAnsi" w:hAnsiTheme="minorHAnsi" w:cstheme="minorHAnsi"/>
          <w:i/>
          <w:iCs/>
          <w:szCs w:val="22"/>
        </w:rPr>
        <w:t xml:space="preserve">ngày </w:t>
      </w:r>
      <w:r w:rsidR="00C70155">
        <w:rPr>
          <w:rFonts w:asciiTheme="minorHAnsi" w:hAnsiTheme="minorHAnsi" w:cstheme="minorHAnsi"/>
          <w:i/>
          <w:iCs/>
          <w:szCs w:val="22"/>
        </w:rPr>
        <w:t xml:space="preserve">có ăn tối </w:t>
      </w:r>
      <w:r w:rsidR="00976D64" w:rsidRPr="00144483">
        <w:rPr>
          <w:rFonts w:asciiTheme="minorHAnsi" w:hAnsiTheme="minorHAnsi" w:cstheme="minorHAnsi"/>
          <w:i/>
          <w:iCs/>
          <w:szCs w:val="22"/>
        </w:rPr>
        <w:t>trên bao gồm:</w:t>
      </w:r>
    </w:p>
    <w:p w14:paraId="3DECA919" w14:textId="5EC9D5BC"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sidR="00C83D02">
        <w:rPr>
          <w:rFonts w:asciiTheme="minorHAnsi" w:hAnsiTheme="minorHAnsi" w:cstheme="minorHAnsi"/>
          <w:szCs w:val="22"/>
        </w:rPr>
        <w:t>13</w:t>
      </w:r>
      <w:r w:rsidRPr="00144483">
        <w:rPr>
          <w:rFonts w:asciiTheme="minorHAnsi" w:hAnsiTheme="minorHAnsi" w:cstheme="minorHAnsi"/>
          <w:szCs w:val="22"/>
        </w:rPr>
        <w:t>:</w:t>
      </w:r>
      <w:r w:rsidR="00C83D02">
        <w:rPr>
          <w:rFonts w:asciiTheme="minorHAnsi" w:hAnsiTheme="minorHAnsi" w:cstheme="minorHAnsi"/>
          <w:szCs w:val="22"/>
        </w:rPr>
        <w:t>3</w:t>
      </w:r>
      <w:r w:rsidRPr="00144483">
        <w:rPr>
          <w:rFonts w:asciiTheme="minorHAnsi" w:hAnsiTheme="minorHAnsi" w:cstheme="minorHAnsi"/>
          <w:szCs w:val="22"/>
        </w:rPr>
        <w:t>0– 1</w:t>
      </w:r>
      <w:r w:rsidR="00C83D02">
        <w:rPr>
          <w:rFonts w:asciiTheme="minorHAnsi" w:hAnsiTheme="minorHAnsi" w:cstheme="minorHAnsi"/>
          <w:szCs w:val="22"/>
        </w:rPr>
        <w:t>7</w:t>
      </w:r>
      <w:r w:rsidRPr="00144483">
        <w:rPr>
          <w:rFonts w:asciiTheme="minorHAnsi" w:hAnsiTheme="minorHAnsi" w:cstheme="minorHAnsi"/>
          <w:szCs w:val="22"/>
        </w:rPr>
        <w:t>:</w:t>
      </w:r>
      <w:r w:rsidR="00C83D02">
        <w:rPr>
          <w:rFonts w:asciiTheme="minorHAnsi" w:hAnsiTheme="minorHAnsi" w:cstheme="minorHAnsi"/>
          <w:szCs w:val="22"/>
        </w:rPr>
        <w:t>3</w:t>
      </w:r>
      <w:r w:rsidRPr="00144483">
        <w:rPr>
          <w:rFonts w:asciiTheme="minorHAnsi" w:hAnsiTheme="minorHAnsi" w:cstheme="minorHAnsi"/>
          <w:szCs w:val="22"/>
        </w:rPr>
        <w:t>0</w:t>
      </w:r>
      <w:r w:rsidR="00935E17">
        <w:rPr>
          <w:rFonts w:asciiTheme="minorHAnsi" w:hAnsiTheme="minorHAnsi" w:cstheme="minorHAnsi"/>
          <w:szCs w:val="22"/>
        </w:rPr>
        <w:t xml:space="preserve"> and dinner from 18:30 – 22:00</w:t>
      </w:r>
    </w:p>
    <w:p w14:paraId="3B200950" w14:textId="7FA7463B"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sidR="00C83D02" w:rsidRPr="00C83D02">
        <w:rPr>
          <w:rFonts w:asciiTheme="minorHAnsi" w:hAnsiTheme="minorHAnsi" w:cstheme="minorHAnsi"/>
          <w:i/>
          <w:iCs/>
          <w:szCs w:val="22"/>
        </w:rPr>
        <w:t xml:space="preserve">13:30 </w:t>
      </w:r>
      <w:r w:rsidRPr="00C83D02">
        <w:rPr>
          <w:rFonts w:asciiTheme="minorHAnsi" w:hAnsiTheme="minorHAnsi" w:cstheme="minorHAnsi"/>
          <w:i/>
          <w:iCs/>
          <w:szCs w:val="22"/>
        </w:rPr>
        <w:t xml:space="preserve">giờ đến </w:t>
      </w:r>
      <w:r w:rsidR="00C83D02" w:rsidRPr="00C83D02">
        <w:rPr>
          <w:rFonts w:asciiTheme="minorHAnsi" w:hAnsiTheme="minorHAnsi" w:cstheme="minorHAnsi"/>
          <w:i/>
          <w:iCs/>
          <w:szCs w:val="22"/>
        </w:rPr>
        <w:t>17:30</w:t>
      </w:r>
      <w:r w:rsidR="00C83D02">
        <w:rPr>
          <w:rFonts w:asciiTheme="minorHAnsi" w:hAnsiTheme="minorHAnsi" w:cstheme="minorHAnsi"/>
          <w:szCs w:val="22"/>
        </w:rPr>
        <w:t xml:space="preserve"> </w:t>
      </w:r>
      <w:r w:rsidRPr="00144483">
        <w:rPr>
          <w:rFonts w:asciiTheme="minorHAnsi" w:hAnsiTheme="minorHAnsi" w:cstheme="minorHAnsi"/>
          <w:i/>
          <w:iCs/>
          <w:szCs w:val="22"/>
        </w:rPr>
        <w:t xml:space="preserve">giờ </w:t>
      </w:r>
      <w:r w:rsidR="00935E17">
        <w:rPr>
          <w:rFonts w:asciiTheme="minorHAnsi" w:hAnsiTheme="minorHAnsi" w:cstheme="minorHAnsi"/>
          <w:i/>
          <w:iCs/>
          <w:szCs w:val="22"/>
        </w:rPr>
        <w:t>và tiệc tối từ</w:t>
      </w:r>
      <w:r w:rsidR="00935E17" w:rsidRPr="00935E17">
        <w:rPr>
          <w:rFonts w:asciiTheme="minorHAnsi" w:hAnsiTheme="minorHAnsi" w:cstheme="minorHAnsi"/>
          <w:i/>
          <w:iCs/>
          <w:szCs w:val="22"/>
        </w:rPr>
        <w:t xml:space="preserve"> 18:30 tới 22:00</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29C66A74"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B05723">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4BF071EC"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B05723">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326E3817" w14:textId="77777777" w:rsidR="00C211CB" w:rsidRDefault="00C211CB" w:rsidP="00C211CB">
      <w:pPr>
        <w:pStyle w:val="ListParagraph"/>
        <w:numPr>
          <w:ilvl w:val="0"/>
          <w:numId w:val="35"/>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wall-mounted 65-inch TV</w:t>
      </w:r>
    </w:p>
    <w:p w14:paraId="496A8B65" w14:textId="77777777" w:rsidR="00C211CB" w:rsidRDefault="00C211CB" w:rsidP="00C211CB">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1 TV 65 inch gắn tường</w:t>
      </w:r>
    </w:p>
    <w:p w14:paraId="0030ABC6" w14:textId="6A8C2088" w:rsidR="00976D64" w:rsidRPr="00144483" w:rsidRDefault="00C70155" w:rsidP="00976D64">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Afternoon</w:t>
      </w:r>
      <w:r w:rsidR="00976D64" w:rsidRPr="00144483">
        <w:rPr>
          <w:rFonts w:asciiTheme="minorHAnsi" w:hAnsiTheme="minorHAnsi" w:cstheme="minorHAnsi"/>
          <w:szCs w:val="22"/>
        </w:rPr>
        <w:t xml:space="preserve"> coffee break: tea, coffee, pastries and fresh fruits</w:t>
      </w:r>
    </w:p>
    <w:p w14:paraId="663A8213" w14:textId="1D859FA2"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sidR="00C70155">
        <w:rPr>
          <w:rFonts w:asciiTheme="minorHAnsi" w:hAnsiTheme="minorHAnsi" w:cstheme="minorHAnsi"/>
          <w:i/>
          <w:iCs/>
          <w:szCs w:val="22"/>
        </w:rPr>
        <w:t>chiều</w:t>
      </w:r>
      <w:r w:rsidRPr="00144483">
        <w:rPr>
          <w:rFonts w:asciiTheme="minorHAnsi" w:hAnsiTheme="minorHAnsi" w:cstheme="minorHAnsi"/>
          <w:i/>
          <w:iCs/>
          <w:szCs w:val="22"/>
        </w:rPr>
        <w:t>: trà, cà phê, bánh và hoa quả</w:t>
      </w:r>
    </w:p>
    <w:p w14:paraId="6D9D071D" w14:textId="6BB69848" w:rsidR="00976D64" w:rsidRPr="00144483" w:rsidRDefault="00976D64" w:rsidP="00976D64">
      <w:pPr>
        <w:pStyle w:val="ListParagraph"/>
        <w:numPr>
          <w:ilvl w:val="0"/>
          <w:numId w:val="1"/>
        </w:numPr>
        <w:autoSpaceDE w:val="0"/>
        <w:autoSpaceDN w:val="0"/>
        <w:adjustRightInd w:val="0"/>
        <w:spacing w:after="0" w:line="240" w:lineRule="auto"/>
        <w:rPr>
          <w:rFonts w:asciiTheme="minorHAnsi" w:hAnsiTheme="minorHAnsi" w:cstheme="minorHAnsi"/>
          <w:color w:val="000000"/>
          <w:szCs w:val="22"/>
          <w:lang w:val="en-US" w:bidi="ar-SA"/>
        </w:rPr>
      </w:pPr>
      <w:r w:rsidRPr="00144483">
        <w:rPr>
          <w:rFonts w:asciiTheme="minorHAnsi" w:hAnsiTheme="minorHAnsi" w:cstheme="minorHAnsi"/>
          <w:color w:val="000000"/>
          <w:szCs w:val="22"/>
          <w:lang w:val="en-US" w:bidi="ar-SA"/>
        </w:rPr>
        <w:t>Asian set menu</w:t>
      </w:r>
      <w:r>
        <w:rPr>
          <w:rFonts w:asciiTheme="minorHAnsi" w:hAnsiTheme="minorHAnsi" w:cstheme="minorHAnsi"/>
          <w:color w:val="000000"/>
          <w:szCs w:val="22"/>
          <w:lang w:val="en-US" w:bidi="ar-SA"/>
        </w:rPr>
        <w:t xml:space="preserve"> </w:t>
      </w:r>
      <w:r w:rsidR="00652442">
        <w:rPr>
          <w:rFonts w:asciiTheme="minorHAnsi" w:hAnsiTheme="minorHAnsi" w:cstheme="minorHAnsi"/>
          <w:color w:val="000000"/>
          <w:szCs w:val="22"/>
          <w:lang w:val="en-US" w:bidi="ar-SA"/>
        </w:rPr>
        <w:t>dinner</w:t>
      </w:r>
      <w:r w:rsidRPr="00144483">
        <w:rPr>
          <w:rFonts w:asciiTheme="minorHAnsi" w:hAnsiTheme="minorHAnsi" w:cstheme="minorHAnsi"/>
          <w:color w:val="000000"/>
          <w:szCs w:val="22"/>
          <w:lang w:val="en-US" w:bidi="ar-SA"/>
        </w:rPr>
        <w:t xml:space="preserve">. </w:t>
      </w:r>
    </w:p>
    <w:p w14:paraId="3C26E78F" w14:textId="56FCF9D1"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color w:val="000000"/>
          <w:szCs w:val="22"/>
          <w:lang w:val="en-US" w:bidi="ar-SA"/>
        </w:rPr>
        <w:t>Bữa</w:t>
      </w:r>
      <w:r w:rsidR="00652442">
        <w:rPr>
          <w:rFonts w:asciiTheme="minorHAnsi" w:hAnsiTheme="minorHAnsi" w:cstheme="minorHAnsi"/>
          <w:i/>
          <w:iCs/>
          <w:color w:val="000000"/>
          <w:szCs w:val="22"/>
          <w:lang w:val="en-US" w:bidi="ar-SA"/>
        </w:rPr>
        <w:t xml:space="preserve"> tối</w:t>
      </w:r>
      <w:r w:rsidRPr="00144483">
        <w:rPr>
          <w:rFonts w:asciiTheme="minorHAnsi" w:hAnsiTheme="minorHAnsi" w:cstheme="minorHAnsi"/>
          <w:i/>
          <w:iCs/>
          <w:color w:val="000000"/>
          <w:szCs w:val="22"/>
          <w:lang w:val="en-US" w:bidi="ar-SA"/>
        </w:rPr>
        <w:t xml:space="preserve"> theo thực đơn Á </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7CF714E8" w:rsidR="00513ADB" w:rsidRPr="005324BF" w:rsidRDefault="00EF77D5"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0" type="#_x0000_t75" style="width:484.5pt;height:121.5pt" o:ole="">
            <v:imagedata r:id="rId15" o:title=""/>
          </v:shape>
          <o:OLEObject Type="Embed" ProgID="Excel.Sheet.12" ShapeID="_x0000_i1030" DrawAspect="Content" ObjectID="_1848911432"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lastRenderedPageBreak/>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5C6E18BD"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3814C0">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053BE8C1"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Jung Hyun</w:t>
            </w:r>
            <w:r w:rsidR="006C4487" w:rsidRPr="00157F89">
              <w:rPr>
                <w:rFonts w:asciiTheme="minorHAnsi" w:hAnsiTheme="minorHAnsi" w:cstheme="minorHAnsi"/>
                <w:b/>
                <w:bCs/>
                <w:sz w:val="22"/>
                <w:szCs w:val="22"/>
              </w:rPr>
              <w:t xml:space="preserve"> 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78AAD" w14:textId="77777777" w:rsidR="006073D5" w:rsidRDefault="006073D5" w:rsidP="00AE7B92">
      <w:pPr>
        <w:spacing w:after="0" w:line="240" w:lineRule="auto"/>
      </w:pPr>
      <w:r>
        <w:separator/>
      </w:r>
    </w:p>
  </w:endnote>
  <w:endnote w:type="continuationSeparator" w:id="0">
    <w:p w14:paraId="24C31F7D" w14:textId="77777777" w:rsidR="006073D5" w:rsidRDefault="006073D5"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37BCD" w14:textId="77777777" w:rsidR="006073D5" w:rsidRDefault="006073D5" w:rsidP="00AE7B92">
      <w:pPr>
        <w:spacing w:after="0" w:line="240" w:lineRule="auto"/>
      </w:pPr>
      <w:r>
        <w:separator/>
      </w:r>
    </w:p>
  </w:footnote>
  <w:footnote w:type="continuationSeparator" w:id="0">
    <w:p w14:paraId="47C937C7" w14:textId="77777777" w:rsidR="006073D5" w:rsidRDefault="006073D5"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7832472">
    <w:abstractNumId w:val="26"/>
  </w:num>
  <w:num w:numId="2" w16cid:durableId="384764678">
    <w:abstractNumId w:val="29"/>
  </w:num>
  <w:num w:numId="3" w16cid:durableId="380399701">
    <w:abstractNumId w:val="20"/>
  </w:num>
  <w:num w:numId="4" w16cid:durableId="110899041">
    <w:abstractNumId w:val="2"/>
  </w:num>
  <w:num w:numId="5" w16cid:durableId="294607507">
    <w:abstractNumId w:val="11"/>
  </w:num>
  <w:num w:numId="6" w16cid:durableId="1490749134">
    <w:abstractNumId w:val="19"/>
  </w:num>
  <w:num w:numId="7" w16cid:durableId="1774128794">
    <w:abstractNumId w:val="12"/>
  </w:num>
  <w:num w:numId="8" w16cid:durableId="717357935">
    <w:abstractNumId w:val="24"/>
  </w:num>
  <w:num w:numId="9" w16cid:durableId="1849170945">
    <w:abstractNumId w:val="18"/>
  </w:num>
  <w:num w:numId="10" w16cid:durableId="1031803361">
    <w:abstractNumId w:val="13"/>
  </w:num>
  <w:num w:numId="11" w16cid:durableId="1779326780">
    <w:abstractNumId w:val="30"/>
  </w:num>
  <w:num w:numId="12" w16cid:durableId="1414743197">
    <w:abstractNumId w:val="32"/>
  </w:num>
  <w:num w:numId="13" w16cid:durableId="1801263574">
    <w:abstractNumId w:val="0"/>
  </w:num>
  <w:num w:numId="14" w16cid:durableId="1832410914">
    <w:abstractNumId w:val="28"/>
  </w:num>
  <w:num w:numId="15" w16cid:durableId="1889367783">
    <w:abstractNumId w:val="26"/>
  </w:num>
  <w:num w:numId="16" w16cid:durableId="2020543452">
    <w:abstractNumId w:val="27"/>
  </w:num>
  <w:num w:numId="17" w16cid:durableId="526717729">
    <w:abstractNumId w:val="21"/>
  </w:num>
  <w:num w:numId="18" w16cid:durableId="926352371">
    <w:abstractNumId w:val="25"/>
  </w:num>
  <w:num w:numId="19" w16cid:durableId="2128430006">
    <w:abstractNumId w:val="31"/>
  </w:num>
  <w:num w:numId="20" w16cid:durableId="2119180188">
    <w:abstractNumId w:val="10"/>
  </w:num>
  <w:num w:numId="21" w16cid:durableId="1082722761">
    <w:abstractNumId w:val="6"/>
  </w:num>
  <w:num w:numId="22" w16cid:durableId="476067973">
    <w:abstractNumId w:val="14"/>
  </w:num>
  <w:num w:numId="23" w16cid:durableId="2017341936">
    <w:abstractNumId w:val="4"/>
  </w:num>
  <w:num w:numId="24" w16cid:durableId="252784191">
    <w:abstractNumId w:val="5"/>
  </w:num>
  <w:num w:numId="25" w16cid:durableId="952902157">
    <w:abstractNumId w:val="16"/>
  </w:num>
  <w:num w:numId="26" w16cid:durableId="663239798">
    <w:abstractNumId w:val="3"/>
  </w:num>
  <w:num w:numId="27" w16cid:durableId="1016426849">
    <w:abstractNumId w:val="9"/>
  </w:num>
  <w:num w:numId="28" w16cid:durableId="778447908">
    <w:abstractNumId w:val="7"/>
  </w:num>
  <w:num w:numId="29" w16cid:durableId="321934097">
    <w:abstractNumId w:val="8"/>
  </w:num>
  <w:num w:numId="30" w16cid:durableId="692078618">
    <w:abstractNumId w:val="22"/>
  </w:num>
  <w:num w:numId="31" w16cid:durableId="401411453">
    <w:abstractNumId w:val="23"/>
  </w:num>
  <w:num w:numId="32" w16cid:durableId="489947967">
    <w:abstractNumId w:val="1"/>
  </w:num>
  <w:num w:numId="33" w16cid:durableId="999237895">
    <w:abstractNumId w:val="15"/>
  </w:num>
  <w:num w:numId="34" w16cid:durableId="540017137">
    <w:abstractNumId w:val="17"/>
  </w:num>
  <w:num w:numId="35" w16cid:durableId="1684699231">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17778"/>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12EB"/>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C50AC"/>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1203"/>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886"/>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4C91"/>
    <w:rsid w:val="0035576A"/>
    <w:rsid w:val="00355E25"/>
    <w:rsid w:val="00360269"/>
    <w:rsid w:val="00363878"/>
    <w:rsid w:val="00366067"/>
    <w:rsid w:val="003663EF"/>
    <w:rsid w:val="00367C51"/>
    <w:rsid w:val="003733ED"/>
    <w:rsid w:val="0037377C"/>
    <w:rsid w:val="003814C0"/>
    <w:rsid w:val="003821B2"/>
    <w:rsid w:val="003828F3"/>
    <w:rsid w:val="003943BF"/>
    <w:rsid w:val="003A134A"/>
    <w:rsid w:val="003A317E"/>
    <w:rsid w:val="003A40D7"/>
    <w:rsid w:val="003A58B7"/>
    <w:rsid w:val="003A6520"/>
    <w:rsid w:val="003B07A0"/>
    <w:rsid w:val="003B0AAD"/>
    <w:rsid w:val="003B21C0"/>
    <w:rsid w:val="003B5477"/>
    <w:rsid w:val="003B723B"/>
    <w:rsid w:val="003B7827"/>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0FDB"/>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3625"/>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073D5"/>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35AF"/>
    <w:rsid w:val="0064662B"/>
    <w:rsid w:val="00646ABC"/>
    <w:rsid w:val="00647B4E"/>
    <w:rsid w:val="00647FEF"/>
    <w:rsid w:val="00650DB1"/>
    <w:rsid w:val="00652442"/>
    <w:rsid w:val="00652B40"/>
    <w:rsid w:val="006548A6"/>
    <w:rsid w:val="00654908"/>
    <w:rsid w:val="006574C4"/>
    <w:rsid w:val="00661C55"/>
    <w:rsid w:val="00661F14"/>
    <w:rsid w:val="00662AF1"/>
    <w:rsid w:val="0066452C"/>
    <w:rsid w:val="0066597C"/>
    <w:rsid w:val="006659DE"/>
    <w:rsid w:val="006709DB"/>
    <w:rsid w:val="00671B96"/>
    <w:rsid w:val="00676E4F"/>
    <w:rsid w:val="00677C1C"/>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87"/>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2710"/>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7F377B"/>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359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35E17"/>
    <w:rsid w:val="0094013F"/>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6736"/>
    <w:rsid w:val="009D76A2"/>
    <w:rsid w:val="009D7A92"/>
    <w:rsid w:val="009E0BEA"/>
    <w:rsid w:val="009E286B"/>
    <w:rsid w:val="009E2F09"/>
    <w:rsid w:val="009E3551"/>
    <w:rsid w:val="009E5185"/>
    <w:rsid w:val="009E587A"/>
    <w:rsid w:val="009E69C1"/>
    <w:rsid w:val="009F085A"/>
    <w:rsid w:val="009F0888"/>
    <w:rsid w:val="009F295C"/>
    <w:rsid w:val="009F2C95"/>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469A5"/>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24F"/>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011"/>
    <w:rsid w:val="00AF3968"/>
    <w:rsid w:val="00AF471F"/>
    <w:rsid w:val="00B002A3"/>
    <w:rsid w:val="00B027AC"/>
    <w:rsid w:val="00B036E1"/>
    <w:rsid w:val="00B055E2"/>
    <w:rsid w:val="00B05723"/>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B7EA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215A"/>
    <w:rsid w:val="00C04C4B"/>
    <w:rsid w:val="00C04E7E"/>
    <w:rsid w:val="00C059D8"/>
    <w:rsid w:val="00C05E4B"/>
    <w:rsid w:val="00C11062"/>
    <w:rsid w:val="00C12C86"/>
    <w:rsid w:val="00C1420F"/>
    <w:rsid w:val="00C1475B"/>
    <w:rsid w:val="00C211C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155"/>
    <w:rsid w:val="00C70EE2"/>
    <w:rsid w:val="00C722AB"/>
    <w:rsid w:val="00C72999"/>
    <w:rsid w:val="00C73948"/>
    <w:rsid w:val="00C73BB3"/>
    <w:rsid w:val="00C74805"/>
    <w:rsid w:val="00C753BC"/>
    <w:rsid w:val="00C75ED3"/>
    <w:rsid w:val="00C82C31"/>
    <w:rsid w:val="00C82C54"/>
    <w:rsid w:val="00C83D02"/>
    <w:rsid w:val="00C84FC8"/>
    <w:rsid w:val="00C87F29"/>
    <w:rsid w:val="00C938EC"/>
    <w:rsid w:val="00C95303"/>
    <w:rsid w:val="00C96D2D"/>
    <w:rsid w:val="00C96F16"/>
    <w:rsid w:val="00C97D37"/>
    <w:rsid w:val="00CA0268"/>
    <w:rsid w:val="00CA08AC"/>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5B2D"/>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66AF"/>
    <w:rsid w:val="00EA6ABA"/>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D6BC8"/>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EF77D5"/>
    <w:rsid w:val="00F007E5"/>
    <w:rsid w:val="00F00C45"/>
    <w:rsid w:val="00F00C79"/>
    <w:rsid w:val="00F02598"/>
    <w:rsid w:val="00F02875"/>
    <w:rsid w:val="00F062EB"/>
    <w:rsid w:val="00F07DE6"/>
    <w:rsid w:val="00F12394"/>
    <w:rsid w:val="00F13A0E"/>
    <w:rsid w:val="00F142F2"/>
    <w:rsid w:val="00F152E5"/>
    <w:rsid w:val="00F22010"/>
    <w:rsid w:val="00F22200"/>
    <w:rsid w:val="00F25CB5"/>
    <w:rsid w:val="00F260DA"/>
    <w:rsid w:val="00F3193E"/>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3.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5.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147</TotalTime>
  <Pages>10</Pages>
  <Words>3791</Words>
  <Characters>21612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25353</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98</cp:revision>
  <cp:lastPrinted>2024-12-09T08:08:00Z</cp:lastPrinted>
  <dcterms:created xsi:type="dcterms:W3CDTF">2026-01-13T10:18:00Z</dcterms:created>
  <dcterms:modified xsi:type="dcterms:W3CDTF">2026-08-22T06:43:00Z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