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 xml:space="preserve">TEL/ </w:t>
      </w:r>
      <w:r w:rsidRPr="00D81A7F">
        <w:rPr>
          <w:rFonts w:asciiTheme="minorHAnsi" w:hAnsiTheme="minorHAnsi" w:cstheme="minorHAnsi"/>
          <w:b/>
          <w:bCs/>
          <w:i/>
          <w:iCs/>
          <w:szCs w:val="22"/>
          <w:lang w:val="en-US"/>
        </w:rPr>
        <w:t>Điện thoại</w:t>
      </w:r>
      <w:r w:rsidRPr="00D81A7F">
        <w:rPr>
          <w:rFonts w:asciiTheme="minorHAnsi" w:hAnsiTheme="minorHAnsi" w:cstheme="minorHAnsi"/>
          <w:b/>
          <w:bCs/>
          <w:i/>
          <w:i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C74ECB">
        <w:rPr>
          <w:rFonts w:asciiTheme="minorHAnsi" w:hAnsiTheme="minorHAnsi" w:cstheme="minorHAnsi"/>
          <w:b/>
          <w:bCs/>
          <w:sz w:val="23"/>
          <w:szCs w:val="23"/>
        </w:rPr>
        <w:t xml:space="preserve">TEL/ </w:t>
      </w:r>
      <w:r w:rsidRPr="00D81A7F">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695D7FAF" w:rsidR="00945FDD" w:rsidRPr="009C1C22" w:rsidRDefault="00B518ED"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829"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5BE6E75D"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D81A7F">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3589B54B"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3C0B53C0" w14:textId="77777777" w:rsidR="00720FB7" w:rsidRDefault="00720FB7" w:rsidP="00720FB7">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7EFCBC5C" w14:textId="1998CF6F" w:rsidR="00720FB7" w:rsidRPr="009C1C22" w:rsidRDefault="00720FB7" w:rsidP="00720FB7">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bộ máy chiếu với màn chiếu 120 inch thả trần</w:t>
      </w:r>
    </w:p>
    <w:p w14:paraId="5E72E290" w14:textId="2DBC66BB"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1</w:t>
      </w:r>
    </w:p>
    <w:p w14:paraId="786A9A6E" w14:textId="0762F743"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C934BF4" w:rsidR="00513ADB" w:rsidRPr="005324BF" w:rsidRDefault="00D25AA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830"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AE7D30"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A366F" w14:textId="77777777" w:rsidR="00AE7D30" w:rsidRDefault="00AE7D30" w:rsidP="00AE7B92">
      <w:pPr>
        <w:spacing w:after="0" w:line="240" w:lineRule="auto"/>
      </w:pPr>
      <w:r>
        <w:separator/>
      </w:r>
    </w:p>
  </w:endnote>
  <w:endnote w:type="continuationSeparator" w:id="0">
    <w:p w14:paraId="3EBDC90A" w14:textId="77777777" w:rsidR="00AE7D30" w:rsidRDefault="00AE7D30"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A641F" w14:textId="77777777" w:rsidR="00AE7D30" w:rsidRDefault="00AE7D30" w:rsidP="00AE7B92">
      <w:pPr>
        <w:spacing w:after="0" w:line="240" w:lineRule="auto"/>
      </w:pPr>
      <w:r>
        <w:separator/>
      </w:r>
    </w:p>
  </w:footnote>
  <w:footnote w:type="continuationSeparator" w:id="0">
    <w:p w14:paraId="57CA8780" w14:textId="77777777" w:rsidR="00AE7D30" w:rsidRDefault="00AE7D30"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C7"/>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5766B"/>
    <w:rsid w:val="00661F14"/>
    <w:rsid w:val="00662AF1"/>
    <w:rsid w:val="00664269"/>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0FB7"/>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A3F"/>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1FCE"/>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A6E84"/>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E7D30"/>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18ED"/>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4ECB"/>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5AA1"/>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1A7F"/>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01BB"/>
    <w:rsid w:val="00FC20B5"/>
    <w:rsid w:val="00FC2359"/>
    <w:rsid w:val="00FC3622"/>
    <w:rsid w:val="00FC3D32"/>
    <w:rsid w:val="00FC4C47"/>
    <w:rsid w:val="00FC7DFC"/>
    <w:rsid w:val="00FD08FB"/>
    <w:rsid w:val="00FD3815"/>
    <w:rsid w:val="00FD4778"/>
    <w:rsid w:val="00FD4CD4"/>
    <w:rsid w:val="00FD56D8"/>
    <w:rsid w:val="00FD6039"/>
    <w:rsid w:val="00FE07B1"/>
    <w:rsid w:val="00FE0B3A"/>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054961055">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117</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83</cp:revision>
  <cp:lastPrinted>2024-12-09T08:08:00Z</cp:lastPrinted>
  <dcterms:created xsi:type="dcterms:W3CDTF">2026-01-13T10:18:00Z</dcterms:created>
  <dcterms:modified xsi:type="dcterms:W3CDTF">2026-09-26T10:27:00Z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