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3892"/>
      <w:r w:rsidRPr="00D00A76">
        <w:rPr>
          <w:rFonts w:asciiTheme="minorHAnsi" w:hAnsiTheme="minorHAnsi" w:cstheme="minorHAnsi"/>
          <w:b/>
          <w:bCs/>
          <w:sz w:val="23"/>
          <w:szCs w:val="23"/>
        </w:rPr>
        <w:t xml:space="preserve">TEL/ </w:t>
      </w:r>
      <w:r w:rsidRPr="00D00A76">
        <w:rPr>
          <w:rFonts w:asciiTheme="minorHAnsi" w:hAnsiTheme="minorHAnsi" w:cstheme="minorHAnsi"/>
          <w:b/>
          <w:bCs/>
          <w:i/>
          <w:iCs/>
          <w:sz w:val="23"/>
          <w:szCs w:val="23"/>
        </w:rPr>
        <w:t>Điện thoại</w:t>
      </w:r>
      <w:bookmarkEnd w:id="2"/>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7233760A" w:rsidR="00945FDD" w:rsidRPr="009C1C22" w:rsidRDefault="00545C8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5.25pt" o:ole="">
            <v:imagedata r:id="rId13" o:title=""/>
          </v:shape>
          <o:OLEObject Type="Embed" ProgID="Excel.Sheet.12" ShapeID="_x0000_i1029" DrawAspect="Content" ObjectID="_1851949083" r:id="rId14"/>
        </w:object>
      </w:r>
    </w:p>
    <w:p w14:paraId="35DE132D" w14:textId="7A1D0704"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545C89">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545C89">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F7F5CB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681124">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2FC07CA1"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681124">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5993D138"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681124">
        <w:rPr>
          <w:rFonts w:asciiTheme="minorHAnsi" w:hAnsiTheme="minorHAnsi" w:cstheme="minorHAnsi"/>
          <w:szCs w:val="22"/>
          <w:lang w:val="en-US" w:bidi="ar-SA"/>
        </w:rPr>
        <w:t xml:space="preserve"> of package </w:t>
      </w:r>
      <w:r w:rsidR="006E752C">
        <w:rPr>
          <w:rFonts w:asciiTheme="minorHAnsi" w:hAnsiTheme="minorHAnsi" w:cstheme="minorHAnsi"/>
          <w:szCs w:val="22"/>
          <w:lang w:val="en-US" w:bidi="ar-SA"/>
        </w:rPr>
        <w:t>3</w:t>
      </w:r>
    </w:p>
    <w:p w14:paraId="786A9A6E" w14:textId="00106818"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681124">
        <w:rPr>
          <w:rFonts w:asciiTheme="minorHAnsi" w:hAnsiTheme="minorHAnsi" w:cstheme="minorHAnsi"/>
          <w:i/>
          <w:iCs/>
          <w:szCs w:val="22"/>
          <w:lang w:val="en-US" w:bidi="ar-SA"/>
        </w:rPr>
        <w:t xml:space="preserve"> của gói </w:t>
      </w:r>
      <w:r w:rsidR="006E752C">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A7C5CF3" w:rsidR="00945FDD"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72E02D19" w14:textId="77777777" w:rsidR="00D26FE5" w:rsidRPr="00586141" w:rsidRDefault="00D26FE5" w:rsidP="00D26FE5">
      <w:pPr>
        <w:pStyle w:val="ListParagraph"/>
        <w:numPr>
          <w:ilvl w:val="0"/>
          <w:numId w:val="36"/>
        </w:numPr>
        <w:spacing w:after="0" w:line="240" w:lineRule="auto"/>
        <w:ind w:left="720"/>
        <w:jc w:val="both"/>
        <w:rPr>
          <w:rFonts w:eastAsia="Times New Roman" w:cs="Times New Roman"/>
          <w:iCs/>
          <w:szCs w:val="22"/>
          <w:lang w:val="en-US" w:bidi="ar-SA"/>
        </w:rPr>
      </w:pPr>
      <w:bookmarkStart w:id="4" w:name="_Hlk241333639"/>
      <w:bookmarkStart w:id="5" w:name="_Hlk241333947"/>
      <w:r w:rsidRPr="00586141">
        <w:rPr>
          <w:rFonts w:eastAsia="Times New Roman" w:cs="Times New Roman"/>
          <w:iCs/>
          <w:szCs w:val="22"/>
          <w:lang w:val="en-US" w:bidi="ar-SA"/>
        </w:rPr>
        <w:t>Print Backdrop for photo shooting (H3.0 x W5.0), designed by guest</w:t>
      </w:r>
    </w:p>
    <w:p w14:paraId="1D2F0FAC" w14:textId="77777777" w:rsidR="00D26FE5" w:rsidRDefault="00D26FE5" w:rsidP="00D26FE5">
      <w:pPr>
        <w:spacing w:after="0" w:line="240" w:lineRule="auto"/>
        <w:rPr>
          <w:rFonts w:eastAsia="Times New Roman" w:cs="Times New Roman"/>
          <w:i/>
          <w:szCs w:val="22"/>
          <w:lang w:val="en-US" w:bidi="ar-SA"/>
        </w:rPr>
      </w:pPr>
      <w:r>
        <w:rPr>
          <w:rFonts w:eastAsia="Times New Roman" w:cs="Times New Roman"/>
          <w:i/>
          <w:szCs w:val="22"/>
          <w:lang w:val="en-US" w:bidi="ar-SA"/>
        </w:rPr>
        <w:t xml:space="preserve">       </w:t>
      </w:r>
      <w:r w:rsidRPr="0021648A">
        <w:rPr>
          <w:rFonts w:eastAsia="Times New Roman" w:cs="Times New Roman"/>
          <w:i/>
          <w:szCs w:val="22"/>
          <w:lang w:val="en-US" w:bidi="ar-SA"/>
        </w:rPr>
        <w:t>In ấn phông chụp ảnh (Cao 3,0m × Rộng 5,0m), thiết kế bởi khách hàng.</w:t>
      </w:r>
    </w:p>
    <w:p w14:paraId="3178E911" w14:textId="2EF70358" w:rsidR="00D26FE5" w:rsidRPr="00A50051" w:rsidRDefault="00D26FE5" w:rsidP="00D26FE5">
      <w:pPr>
        <w:pStyle w:val="ListParagraph"/>
        <w:numPr>
          <w:ilvl w:val="0"/>
          <w:numId w:val="36"/>
        </w:numPr>
        <w:spacing w:after="0" w:line="240" w:lineRule="auto"/>
        <w:ind w:left="630" w:hanging="270"/>
        <w:rPr>
          <w:rFonts w:eastAsia="Times New Roman" w:cs="Times New Roman"/>
          <w:i/>
          <w:szCs w:val="22"/>
          <w:lang w:val="en-US" w:bidi="ar-SA"/>
        </w:rPr>
      </w:pPr>
      <w:r>
        <w:rPr>
          <w:rFonts w:asciiTheme="minorHAnsi" w:hAnsiTheme="minorHAnsi" w:cstheme="minorHAnsi"/>
          <w:szCs w:val="22"/>
        </w:rPr>
        <w:t>Offer 8</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w:t>
      </w:r>
      <w:r>
        <w:rPr>
          <w:rFonts w:asciiTheme="minorHAnsi" w:hAnsiTheme="minorHAnsi" w:cstheme="minorHAnsi"/>
          <w:szCs w:val="22"/>
        </w:rPr>
        <w:t xml:space="preserve"> sound &amp; light system premium for performance. And complimentary Karaoke system</w:t>
      </w:r>
    </w:p>
    <w:p w14:paraId="0691F1C5" w14:textId="6CDDDF57" w:rsidR="00D26FE5" w:rsidRDefault="00D26FE5" w:rsidP="00D26FE5">
      <w:pPr>
        <w:spacing w:after="0" w:line="240" w:lineRule="auto"/>
        <w:ind w:left="360" w:hanging="360"/>
        <w:rPr>
          <w:rFonts w:asciiTheme="minorHAnsi" w:hAnsiTheme="minorHAnsi" w:cstheme="minorHAnsi"/>
          <w:i/>
          <w:iCs/>
          <w:szCs w:val="22"/>
        </w:rPr>
      </w:pPr>
      <w:r>
        <w:rPr>
          <w:rFonts w:asciiTheme="minorHAnsi" w:hAnsiTheme="minorHAnsi" w:cstheme="minorHAnsi"/>
          <w:i/>
          <w:iCs/>
          <w:szCs w:val="22"/>
        </w:rPr>
        <w:t xml:space="preserve">       Ưu đãi giảm 80% cho hệ thống âm thanh ánh sáng cao cấp cho biểu diễn. Và miễn phí sử dụng hệ            thống hát Karaoke</w:t>
      </w:r>
    </w:p>
    <w:p w14:paraId="27F4B5B6" w14:textId="6A7CE780" w:rsidR="00D26FE5" w:rsidRPr="002C7BE8" w:rsidRDefault="00D26FE5" w:rsidP="00D26FE5">
      <w:pPr>
        <w:pStyle w:val="ListParagraph"/>
        <w:numPr>
          <w:ilvl w:val="3"/>
          <w:numId w:val="35"/>
        </w:numPr>
        <w:shd w:val="clear" w:color="auto" w:fill="FFFFFF"/>
        <w:spacing w:after="0" w:line="240" w:lineRule="auto"/>
        <w:ind w:left="540" w:hanging="270"/>
        <w:jc w:val="both"/>
        <w:textAlignment w:val="baseline"/>
        <w:rPr>
          <w:rFonts w:asciiTheme="minorHAnsi" w:hAnsiTheme="minorHAnsi" w:cstheme="minorHAnsi"/>
          <w:szCs w:val="22"/>
        </w:rPr>
      </w:pPr>
      <w:r>
        <w:rPr>
          <w:rFonts w:asciiTheme="minorHAnsi" w:hAnsiTheme="minorHAnsi" w:cstheme="minorHAnsi"/>
          <w:szCs w:val="22"/>
        </w:rPr>
        <w:t>Offer 8</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 corkage charge</w:t>
      </w:r>
    </w:p>
    <w:p w14:paraId="1006E086" w14:textId="6446AE3B" w:rsidR="00D26FE5" w:rsidRPr="00D26FE5" w:rsidRDefault="00D26FE5" w:rsidP="00D26FE5">
      <w:pPr>
        <w:shd w:val="clear" w:color="auto" w:fill="FFFFFF"/>
        <w:spacing w:after="0" w:line="240" w:lineRule="auto"/>
        <w:ind w:left="270"/>
        <w:jc w:val="both"/>
        <w:textAlignment w:val="baseline"/>
        <w:rPr>
          <w:rFonts w:asciiTheme="minorHAnsi" w:hAnsiTheme="minorHAnsi" w:cstheme="minorHAnsi"/>
          <w:i/>
          <w:iCs/>
          <w:szCs w:val="22"/>
        </w:rPr>
      </w:pPr>
      <w:r>
        <w:rPr>
          <w:rFonts w:asciiTheme="minorHAnsi" w:hAnsiTheme="minorHAnsi" w:cstheme="minorHAnsi"/>
          <w:i/>
          <w:iCs/>
          <w:szCs w:val="22"/>
        </w:rPr>
        <w:t>Ưu đãi giảm 80% cho đồ uống mang vào</w:t>
      </w:r>
      <w:bookmarkEnd w:id="4"/>
    </w:p>
    <w:bookmarkEnd w:id="5"/>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415D9153"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9B0C076" w14:textId="77777777" w:rsidR="006B734D" w:rsidRPr="006808BD" w:rsidRDefault="006B734D" w:rsidP="006B734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1CD458BE" w14:textId="77777777" w:rsidR="006B734D" w:rsidRPr="006808BD" w:rsidRDefault="006B734D" w:rsidP="006B734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D9CF6B1" w14:textId="77777777" w:rsidR="006B734D" w:rsidRPr="006B734D" w:rsidRDefault="006B734D" w:rsidP="006B734D">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lastRenderedPageBreak/>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6" w:name="_MON_1752073641"/>
    <w:bookmarkEnd w:id="6"/>
    <w:p w14:paraId="420B2129" w14:textId="33735F41" w:rsidR="00513ADB" w:rsidRPr="005324BF" w:rsidRDefault="006A3407"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908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C241A2"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lastRenderedPageBreak/>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lastRenderedPageBreak/>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lastRenderedPageBreak/>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lastRenderedPageBreak/>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DFEA0" w14:textId="77777777" w:rsidR="00C241A2" w:rsidRDefault="00C241A2" w:rsidP="00AE7B92">
      <w:pPr>
        <w:spacing w:after="0" w:line="240" w:lineRule="auto"/>
      </w:pPr>
      <w:r>
        <w:separator/>
      </w:r>
    </w:p>
  </w:endnote>
  <w:endnote w:type="continuationSeparator" w:id="0">
    <w:p w14:paraId="2AB9032E" w14:textId="77777777" w:rsidR="00C241A2" w:rsidRDefault="00C241A2"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B0416" w14:textId="77777777" w:rsidR="00C241A2" w:rsidRDefault="00C241A2" w:rsidP="00AE7B92">
      <w:pPr>
        <w:spacing w:after="0" w:line="240" w:lineRule="auto"/>
      </w:pPr>
      <w:r>
        <w:separator/>
      </w:r>
    </w:p>
  </w:footnote>
  <w:footnote w:type="continuationSeparator" w:id="0">
    <w:p w14:paraId="2452D495" w14:textId="77777777" w:rsidR="00C241A2" w:rsidRDefault="00C241A2"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252EC"/>
    <w:multiLevelType w:val="hybridMultilevel"/>
    <w:tmpl w:val="14E29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4"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1"/>
  </w:num>
  <w:num w:numId="3">
    <w:abstractNumId w:val="22"/>
  </w:num>
  <w:num w:numId="4">
    <w:abstractNumId w:val="2"/>
  </w:num>
  <w:num w:numId="5">
    <w:abstractNumId w:val="12"/>
  </w:num>
  <w:num w:numId="6">
    <w:abstractNumId w:val="20"/>
  </w:num>
  <w:num w:numId="7">
    <w:abstractNumId w:val="13"/>
  </w:num>
  <w:num w:numId="8">
    <w:abstractNumId w:val="26"/>
  </w:num>
  <w:num w:numId="9">
    <w:abstractNumId w:val="19"/>
  </w:num>
  <w:num w:numId="10">
    <w:abstractNumId w:val="14"/>
  </w:num>
  <w:num w:numId="11">
    <w:abstractNumId w:val="32"/>
  </w:num>
  <w:num w:numId="12">
    <w:abstractNumId w:val="34"/>
  </w:num>
  <w:num w:numId="13">
    <w:abstractNumId w:val="0"/>
  </w:num>
  <w:num w:numId="14">
    <w:abstractNumId w:val="30"/>
  </w:num>
  <w:num w:numId="15">
    <w:abstractNumId w:val="28"/>
  </w:num>
  <w:num w:numId="16">
    <w:abstractNumId w:val="29"/>
  </w:num>
  <w:num w:numId="17">
    <w:abstractNumId w:val="23"/>
  </w:num>
  <w:num w:numId="18">
    <w:abstractNumId w:val="27"/>
  </w:num>
  <w:num w:numId="19">
    <w:abstractNumId w:val="33"/>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4"/>
  </w:num>
  <w:num w:numId="31">
    <w:abstractNumId w:val="25"/>
  </w:num>
  <w:num w:numId="32">
    <w:abstractNumId w:val="1"/>
  </w:num>
  <w:num w:numId="33">
    <w:abstractNumId w:val="16"/>
  </w:num>
  <w:num w:numId="34">
    <w:abstractNumId w:val="18"/>
  </w:num>
  <w:num w:numId="35">
    <w:abstractNumId w:val="10"/>
  </w:num>
  <w:num w:numId="36">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228E"/>
    <w:rsid w:val="00062A19"/>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96915"/>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6FEE"/>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5C89"/>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1124"/>
    <w:rsid w:val="006838E0"/>
    <w:rsid w:val="00684312"/>
    <w:rsid w:val="00684F97"/>
    <w:rsid w:val="006911F8"/>
    <w:rsid w:val="00691F1C"/>
    <w:rsid w:val="006929CF"/>
    <w:rsid w:val="00693779"/>
    <w:rsid w:val="00694036"/>
    <w:rsid w:val="0069474B"/>
    <w:rsid w:val="006979D2"/>
    <w:rsid w:val="006A103B"/>
    <w:rsid w:val="006A13D1"/>
    <w:rsid w:val="006A289F"/>
    <w:rsid w:val="006A3407"/>
    <w:rsid w:val="006A375C"/>
    <w:rsid w:val="006A37F8"/>
    <w:rsid w:val="006A389E"/>
    <w:rsid w:val="006A4CA5"/>
    <w:rsid w:val="006B0264"/>
    <w:rsid w:val="006B0329"/>
    <w:rsid w:val="006B30F9"/>
    <w:rsid w:val="006B587D"/>
    <w:rsid w:val="006B707B"/>
    <w:rsid w:val="006B734D"/>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E752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4AF"/>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7F7A77"/>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4A3D"/>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0471"/>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1571E"/>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1A2"/>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A76"/>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6FE5"/>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28"/>
    <w:rsid w:val="00DB3BB9"/>
    <w:rsid w:val="00DB5112"/>
    <w:rsid w:val="00DB5A6F"/>
    <w:rsid w:val="00DB63E4"/>
    <w:rsid w:val="00DB76BE"/>
    <w:rsid w:val="00DC0086"/>
    <w:rsid w:val="00DC1189"/>
    <w:rsid w:val="00DC237E"/>
    <w:rsid w:val="00DC5C2A"/>
    <w:rsid w:val="00DC78D3"/>
    <w:rsid w:val="00DD3985"/>
    <w:rsid w:val="00DD56B7"/>
    <w:rsid w:val="00DD6CF9"/>
    <w:rsid w:val="00DD7117"/>
    <w:rsid w:val="00DD7490"/>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12</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25692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88</cp:revision>
  <cp:lastPrinted>2024-12-09T08:08:00Z</cp:lastPrinted>
  <dcterms:created xsi:type="dcterms:W3CDTF">2026-01-13T10:18:00Z</dcterms:created>
  <dcterms:modified xsi:type="dcterms:W3CDTF">2026-09-26T10:32:00Z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