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057EEACE"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Oh Jung Hyun</w:t>
      </w:r>
      <w:r w:rsidR="00226926">
        <w:rPr>
          <w:rFonts w:asciiTheme="minorHAnsi" w:hAnsiTheme="minorHAnsi" w:cstheme="minorHAnsi"/>
          <w:szCs w:val="22"/>
          <w:lang w:val="en-US"/>
        </w:rPr>
        <w:t xml:space="preserve"/>
      </w:r>
    </w:p>
    <w:p w14:paraId="35C9939A" w14:textId="13A8B3FD"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 xml:space="preserve">. </w:t>
      </w:r>
      <w:r w:rsidR="006228F3">
        <w:rPr>
          <w:rFonts w:asciiTheme="minorHAnsi" w:hAnsiTheme="minorHAnsi" w:cstheme="minorHAnsi"/>
          <w:bCs/>
          <w:i/>
          <w:iCs/>
          <w:szCs w:val="22"/>
        </w:rPr>
        <w:t>Oh Jung Hyun</w:t>
      </w:r>
      <w:r w:rsidR="00226926">
        <w:rPr>
          <w:rFonts w:asciiTheme="minorHAnsi" w:hAnsiTheme="minorHAnsi" w:cstheme="minorHAnsi"/>
          <w:bCs/>
          <w:i/>
          <w:iCs/>
          <w:szCs w:val="22"/>
        </w:rPr>
        <w:t xml:space="preserve"/>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05C159BD" w14:textId="44B78DA4"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t xml:space="preserve">(Pursuant to the Power of Attorney No. </w:t>
      </w:r>
      <w:r w:rsidR="00226926">
        <w:t>111/UQ – FTL dated July 13</w:t>
      </w:r>
      <w:r w:rsidR="00226926" w:rsidRPr="00665C7E">
        <w:rPr>
          <w:vertAlign w:val="superscript"/>
        </w:rPr>
        <w:t>th</w:t>
      </w:r>
      <w:r w:rsidR="00226926">
        <w:t xml:space="preserve"> 2026)</w:t>
      </w:r>
    </w:p>
    <w:p w14:paraId="659C61F4" w14:textId="6E8082FD"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6941F970"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0" w:name="_Hlk237875977"/>
      <w:r w:rsidR="00226926">
        <w:rPr>
          <w:rFonts w:asciiTheme="minorHAnsi" w:hAnsiTheme="minorHAnsi" w:cstheme="minorHAnsi"/>
          <w:i/>
          <w:iCs/>
          <w:szCs w:val="22"/>
          <w:lang w:val="en-US"/>
        </w:rPr>
        <w:t>111/UQ – FTL ngày 13/07/2026)</w:t>
      </w:r>
      <w:bookmarkEnd w:id="0"/>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1"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i/>
          <w:iCs/>
          <w:sz w:val="23"/>
          <w:szCs w:val="23"/>
          <w:lang w:val="vi-VN"/>
        </w:rPr>
        <w:t>{{client_company_name_vi}}</w:t>
      </w:r>
    </w:p>
    <w:bookmarkEnd w:id="1"/>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Pr>
          <w:rFonts w:asciiTheme="minorHAnsi" w:hAnsiTheme="minorHAnsi" w:cstheme="minorHAnsi"/>
          <w:b/>
          <w:bCs/>
          <w:szCs w:val="22"/>
        </w:rPr>
        <w:t>TEL/ 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436970E5" w:rsidR="00442AC5" w:rsidRPr="009C1C22" w:rsidRDefault="00E1200A"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EVENT </w:t>
      </w:r>
      <w:r w:rsidR="00442AC5" w:rsidRPr="009C1C22">
        <w:rPr>
          <w:rFonts w:asciiTheme="minorHAnsi" w:hAnsiTheme="minorHAnsi" w:cstheme="minorHAnsi"/>
          <w:b/>
          <w:bCs/>
          <w:szCs w:val="22"/>
          <w:u w:val="single"/>
        </w:rPr>
        <w:t xml:space="preserve">CONFIRMATION/ </w:t>
      </w:r>
      <w:r w:rsidR="00442AC5" w:rsidRPr="009C1C22">
        <w:rPr>
          <w:rFonts w:asciiTheme="minorHAnsi" w:hAnsiTheme="minorHAnsi" w:cstheme="minorHAnsi"/>
          <w:b/>
          <w:bCs/>
          <w:i/>
          <w:iCs/>
          <w:szCs w:val="22"/>
          <w:u w:val="single"/>
        </w:rPr>
        <w:t>XÁC NHẬN</w:t>
      </w:r>
      <w:r>
        <w:rPr>
          <w:rFonts w:asciiTheme="minorHAnsi" w:hAnsiTheme="minorHAnsi" w:cstheme="minorHAnsi"/>
          <w:b/>
          <w:bCs/>
          <w:i/>
          <w:iCs/>
          <w:szCs w:val="22"/>
          <w:u w:val="single"/>
          <w:lang w:eastAsia="ja-JP"/>
        </w:rPr>
        <w:t xml:space="preserve"> HỌP</w:t>
      </w:r>
      <w:r w:rsidR="00442AC5" w:rsidRPr="009C1C22">
        <w:rPr>
          <w:rFonts w:asciiTheme="minorHAnsi" w:hAnsiTheme="minorHAnsi" w:cstheme="minorHAnsi"/>
          <w:i/>
          <w:iCs/>
          <w:szCs w:val="22"/>
          <w:u w:val="single"/>
        </w:rPr>
        <w:t xml:space="preserve"> </w:t>
      </w:r>
    </w:p>
    <w:bookmarkStart w:id="2" w:name="_MON_1811588800"/>
    <w:bookmarkEnd w:id="2"/>
    <w:p w14:paraId="4BB33AA8" w14:textId="3330139E" w:rsidR="00945FDD" w:rsidRPr="009C1C22" w:rsidRDefault="002C27B1"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144483">
        <w:rPr>
          <w:rFonts w:asciiTheme="minorHAnsi" w:hAnsiTheme="minorHAnsi" w:cstheme="minorHAnsi"/>
          <w:b/>
          <w:bCs/>
          <w:szCs w:val="22"/>
        </w:rPr>
        <w:object w:dxaOrig="11692" w:dyaOrig="6900" w14:anchorId="4FB776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16.25pt;height:249pt" o:ole="">
            <v:imagedata r:id="rId13" o:title=""/>
          </v:shape>
          <o:OLEObject Type="Embed" ProgID="Excel.Sheet.12" ShapeID="_x0000_i1028" DrawAspect="Content" ObjectID="_1848910198" r:id="rId14"/>
        </w:object>
      </w:r>
    </w:p>
    <w:p w14:paraId="7EE1F7CE" w14:textId="541054DD" w:rsidR="00976D64" w:rsidRPr="00144483" w:rsidRDefault="00EA66AF" w:rsidP="00976D64">
      <w:pPr>
        <w:spacing w:after="0"/>
        <w:jc w:val="both"/>
        <w:rPr>
          <w:rFonts w:asciiTheme="minorHAnsi" w:hAnsiTheme="minorHAnsi" w:cstheme="minorHAnsi"/>
          <w:i/>
          <w:iCs/>
          <w:szCs w:val="22"/>
        </w:rPr>
      </w:pPr>
      <w:r>
        <w:rPr>
          <w:rFonts w:asciiTheme="minorHAnsi" w:hAnsiTheme="minorHAnsi" w:cstheme="minorHAnsi"/>
          <w:b/>
          <w:bCs/>
          <w:szCs w:val="22"/>
        </w:rPr>
        <w:t>Half</w:t>
      </w:r>
      <w:r w:rsidR="00976D64" w:rsidRPr="00144483">
        <w:rPr>
          <w:rFonts w:asciiTheme="minorHAnsi" w:hAnsiTheme="minorHAnsi" w:cstheme="minorHAnsi"/>
          <w:b/>
          <w:bCs/>
          <w:szCs w:val="22"/>
        </w:rPr>
        <w:t xml:space="preserve">-day meeting package includes the following/ </w:t>
      </w:r>
      <w:r w:rsidR="00976D64" w:rsidRPr="00144483">
        <w:rPr>
          <w:rFonts w:asciiTheme="minorHAnsi" w:hAnsiTheme="minorHAnsi" w:cstheme="minorHAnsi"/>
          <w:i/>
          <w:iCs/>
          <w:szCs w:val="22"/>
        </w:rPr>
        <w:t xml:space="preserve">Gói họp </w:t>
      </w:r>
      <w:r>
        <w:rPr>
          <w:rFonts w:asciiTheme="minorHAnsi" w:hAnsiTheme="minorHAnsi" w:cstheme="minorHAnsi"/>
          <w:i/>
          <w:iCs/>
          <w:szCs w:val="22"/>
        </w:rPr>
        <w:t>nửa</w:t>
      </w:r>
      <w:r w:rsidR="00976D64">
        <w:rPr>
          <w:rFonts w:asciiTheme="minorHAnsi" w:hAnsiTheme="minorHAnsi" w:cstheme="minorHAnsi"/>
          <w:i/>
          <w:iCs/>
          <w:szCs w:val="22"/>
        </w:rPr>
        <w:t xml:space="preserve"> </w:t>
      </w:r>
      <w:r w:rsidR="00976D64" w:rsidRPr="00144483">
        <w:rPr>
          <w:rFonts w:asciiTheme="minorHAnsi" w:hAnsiTheme="minorHAnsi" w:cstheme="minorHAnsi"/>
          <w:i/>
          <w:iCs/>
          <w:szCs w:val="22"/>
        </w:rPr>
        <w:t>ngày trên bao gồm:</w:t>
      </w:r>
    </w:p>
    <w:p w14:paraId="3DECA919" w14:textId="08931F5B"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Usage of meeting room from </w:t>
      </w:r>
      <w:r w:rsidR="00FF613B">
        <w:rPr>
          <w:rFonts w:asciiTheme="minorHAnsi" w:hAnsiTheme="minorHAnsi" w:cstheme="minorHAnsi"/>
          <w:szCs w:val="22"/>
        </w:rPr>
        <w:t>13</w:t>
      </w:r>
      <w:r w:rsidRPr="00144483">
        <w:rPr>
          <w:rFonts w:asciiTheme="minorHAnsi" w:hAnsiTheme="minorHAnsi" w:cstheme="minorHAnsi"/>
          <w:szCs w:val="22"/>
        </w:rPr>
        <w:t>:</w:t>
      </w:r>
      <w:r w:rsidR="00FF613B">
        <w:rPr>
          <w:rFonts w:asciiTheme="minorHAnsi" w:hAnsiTheme="minorHAnsi" w:cstheme="minorHAnsi"/>
          <w:szCs w:val="22"/>
        </w:rPr>
        <w:t>3</w:t>
      </w:r>
      <w:r w:rsidRPr="00144483">
        <w:rPr>
          <w:rFonts w:asciiTheme="minorHAnsi" w:hAnsiTheme="minorHAnsi" w:cstheme="minorHAnsi"/>
          <w:szCs w:val="22"/>
        </w:rPr>
        <w:t>0– 1</w:t>
      </w:r>
      <w:r w:rsidR="00FF613B">
        <w:rPr>
          <w:rFonts w:asciiTheme="minorHAnsi" w:hAnsiTheme="minorHAnsi" w:cstheme="minorHAnsi"/>
          <w:szCs w:val="22"/>
        </w:rPr>
        <w:t>7</w:t>
      </w:r>
      <w:r w:rsidRPr="00144483">
        <w:rPr>
          <w:rFonts w:asciiTheme="minorHAnsi" w:hAnsiTheme="minorHAnsi" w:cstheme="minorHAnsi"/>
          <w:szCs w:val="22"/>
        </w:rPr>
        <w:t>:</w:t>
      </w:r>
      <w:r w:rsidR="00FF613B">
        <w:rPr>
          <w:rFonts w:asciiTheme="minorHAnsi" w:hAnsiTheme="minorHAnsi" w:cstheme="minorHAnsi"/>
          <w:szCs w:val="22"/>
        </w:rPr>
        <w:t>3</w:t>
      </w:r>
      <w:r w:rsidRPr="00144483">
        <w:rPr>
          <w:rFonts w:asciiTheme="minorHAnsi" w:hAnsiTheme="minorHAnsi" w:cstheme="minorHAnsi"/>
          <w:szCs w:val="22"/>
        </w:rPr>
        <w:t>0</w:t>
      </w:r>
    </w:p>
    <w:p w14:paraId="3B200950" w14:textId="002AFD6D"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 xml:space="preserve">Sử dụng phòng họp từ </w:t>
      </w:r>
      <w:r w:rsidR="00FF613B">
        <w:rPr>
          <w:rFonts w:asciiTheme="minorHAnsi" w:hAnsiTheme="minorHAnsi" w:cstheme="minorHAnsi"/>
          <w:i/>
          <w:iCs/>
          <w:szCs w:val="22"/>
        </w:rPr>
        <w:t>13</w:t>
      </w:r>
      <w:r w:rsidRPr="00144483">
        <w:rPr>
          <w:rFonts w:asciiTheme="minorHAnsi" w:hAnsiTheme="minorHAnsi" w:cstheme="minorHAnsi"/>
          <w:i/>
          <w:iCs/>
          <w:szCs w:val="22"/>
        </w:rPr>
        <w:t>:</w:t>
      </w:r>
      <w:r w:rsidR="00FF613B">
        <w:rPr>
          <w:rFonts w:asciiTheme="minorHAnsi" w:hAnsiTheme="minorHAnsi" w:cstheme="minorHAnsi"/>
          <w:i/>
          <w:iCs/>
          <w:szCs w:val="22"/>
        </w:rPr>
        <w:t>3</w:t>
      </w:r>
      <w:r w:rsidRPr="00144483">
        <w:rPr>
          <w:rFonts w:asciiTheme="minorHAnsi" w:hAnsiTheme="minorHAnsi" w:cstheme="minorHAnsi"/>
          <w:i/>
          <w:iCs/>
          <w:szCs w:val="22"/>
        </w:rPr>
        <w:t>0 giờ đến 1</w:t>
      </w:r>
      <w:r w:rsidR="00FF613B">
        <w:rPr>
          <w:rFonts w:asciiTheme="minorHAnsi" w:hAnsiTheme="minorHAnsi" w:cstheme="minorHAnsi"/>
          <w:i/>
          <w:iCs/>
          <w:szCs w:val="22"/>
        </w:rPr>
        <w:t>7</w:t>
      </w:r>
      <w:r w:rsidRPr="00144483">
        <w:rPr>
          <w:rFonts w:asciiTheme="minorHAnsi" w:hAnsiTheme="minorHAnsi" w:cstheme="minorHAnsi"/>
          <w:i/>
          <w:iCs/>
          <w:szCs w:val="22"/>
        </w:rPr>
        <w:t>:</w:t>
      </w:r>
      <w:r w:rsidR="00FF613B">
        <w:rPr>
          <w:rFonts w:asciiTheme="minorHAnsi" w:hAnsiTheme="minorHAnsi" w:cstheme="minorHAnsi"/>
          <w:i/>
          <w:iCs/>
          <w:szCs w:val="22"/>
        </w:rPr>
        <w:t>3</w:t>
      </w:r>
      <w:r w:rsidRPr="00144483">
        <w:rPr>
          <w:rFonts w:asciiTheme="minorHAnsi" w:hAnsiTheme="minorHAnsi" w:cstheme="minorHAnsi"/>
          <w:i/>
          <w:iCs/>
          <w:szCs w:val="22"/>
        </w:rPr>
        <w:t xml:space="preserve">0 giờ </w:t>
      </w:r>
    </w:p>
    <w:p w14:paraId="571204BF"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Meeting room with full meeting set up (meeting water, notepads and pen</w:t>
      </w:r>
      <w:r>
        <w:rPr>
          <w:rFonts w:asciiTheme="minorHAnsi" w:hAnsiTheme="minorHAnsi" w:cstheme="minorHAnsi"/>
          <w:szCs w:val="22"/>
        </w:rPr>
        <w:t>, candy</w:t>
      </w:r>
      <w:r w:rsidRPr="00144483">
        <w:rPr>
          <w:rFonts w:asciiTheme="minorHAnsi" w:hAnsiTheme="minorHAnsi" w:cstheme="minorHAnsi"/>
          <w:szCs w:val="22"/>
        </w:rPr>
        <w:t xml:space="preserve">) </w:t>
      </w:r>
    </w:p>
    <w:p w14:paraId="694D068D" w14:textId="77777777"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Phòng họp được sắp đặt nước họp, bút giấy viết</w:t>
      </w:r>
      <w:r>
        <w:rPr>
          <w:rFonts w:asciiTheme="minorHAnsi" w:hAnsiTheme="minorHAnsi" w:cstheme="minorHAnsi"/>
          <w:i/>
          <w:iCs/>
          <w:szCs w:val="22"/>
        </w:rPr>
        <w:t>, kẹo thơm</w:t>
      </w:r>
    </w:p>
    <w:p w14:paraId="4B013008" w14:textId="79E71923"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Meeting room with basic sound speakers, light &amp; 0</w:t>
      </w:r>
      <w:r w:rsidR="004614B8">
        <w:rPr>
          <w:rFonts w:asciiTheme="minorHAnsi" w:hAnsiTheme="minorHAnsi" w:cstheme="minorHAnsi"/>
          <w:szCs w:val="22"/>
        </w:rPr>
        <w:t>2</w:t>
      </w:r>
      <w:r w:rsidRPr="00144483">
        <w:rPr>
          <w:rFonts w:asciiTheme="minorHAnsi" w:hAnsiTheme="minorHAnsi" w:cstheme="minorHAnsi"/>
          <w:szCs w:val="22"/>
        </w:rPr>
        <w:t xml:space="preserve"> </w:t>
      </w:r>
      <w:r w:rsidRPr="00144483">
        <w:rPr>
          <w:rFonts w:asciiTheme="minorHAnsi" w:eastAsia="PMingLiU" w:hAnsiTheme="minorHAnsi" w:cstheme="minorHAnsi"/>
          <w:noProof/>
          <w:szCs w:val="22"/>
        </w:rPr>
        <w:t>Wireless microphones, 01 laser point</w:t>
      </w:r>
    </w:p>
    <w:p w14:paraId="079C7076" w14:textId="1E59EDD0"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Hệ thống âm thanh, ánh sáng cơ bản &amp; 0</w:t>
      </w:r>
      <w:r w:rsidR="004614B8">
        <w:rPr>
          <w:rFonts w:asciiTheme="minorHAnsi" w:hAnsiTheme="minorHAnsi" w:cstheme="minorHAnsi"/>
          <w:i/>
          <w:iCs/>
          <w:szCs w:val="22"/>
        </w:rPr>
        <w:t>2</w:t>
      </w:r>
      <w:r w:rsidRPr="00144483">
        <w:rPr>
          <w:rFonts w:asciiTheme="minorHAnsi" w:hAnsiTheme="minorHAnsi" w:cstheme="minorHAnsi"/>
          <w:i/>
          <w:iCs/>
          <w:szCs w:val="22"/>
        </w:rPr>
        <w:t xml:space="preserve"> míc không dây, 01 bút chỉ slide</w:t>
      </w:r>
    </w:p>
    <w:p w14:paraId="66067E05" w14:textId="77777777" w:rsidR="002905B7" w:rsidRDefault="002905B7" w:rsidP="002905B7">
      <w:pPr>
        <w:pStyle w:val="ListParagraph"/>
        <w:numPr>
          <w:ilvl w:val="0"/>
          <w:numId w:val="35"/>
        </w:numPr>
        <w:tabs>
          <w:tab w:val="left" w:pos="567"/>
        </w:tabs>
        <w:spacing w:after="0" w:line="240" w:lineRule="auto"/>
        <w:contextualSpacing/>
        <w:jc w:val="both"/>
        <w:rPr>
          <w:rFonts w:asciiTheme="minorHAnsi" w:hAnsiTheme="minorHAnsi" w:cstheme="minorHAnsi"/>
          <w:szCs w:val="22"/>
        </w:rPr>
      </w:pPr>
      <w:r>
        <w:rPr>
          <w:rFonts w:asciiTheme="minorHAnsi" w:hAnsiTheme="minorHAnsi" w:cstheme="minorHAnsi"/>
          <w:szCs w:val="22"/>
        </w:rPr>
        <w:t>Using a wall-mounted 65-inch TV</w:t>
      </w:r>
    </w:p>
    <w:p w14:paraId="221D82F3" w14:textId="77777777" w:rsidR="002905B7" w:rsidRDefault="002905B7" w:rsidP="002905B7">
      <w:pPr>
        <w:pStyle w:val="ListParagraph"/>
        <w:tabs>
          <w:tab w:val="left" w:pos="567"/>
        </w:tabs>
        <w:spacing w:after="0" w:line="240" w:lineRule="auto"/>
        <w:ind w:left="360"/>
        <w:contextualSpacing/>
        <w:jc w:val="both"/>
        <w:rPr>
          <w:rFonts w:asciiTheme="minorHAnsi" w:hAnsiTheme="minorHAnsi" w:cstheme="minorHAnsi"/>
          <w:i/>
          <w:iCs/>
          <w:szCs w:val="22"/>
        </w:rPr>
      </w:pPr>
      <w:r>
        <w:rPr>
          <w:rFonts w:asciiTheme="minorHAnsi" w:hAnsiTheme="minorHAnsi" w:cstheme="minorHAnsi"/>
          <w:i/>
          <w:iCs/>
          <w:szCs w:val="22"/>
        </w:rPr>
        <w:t>Sử dụng 1 TV 65 inch gắn tường</w:t>
      </w:r>
    </w:p>
    <w:p w14:paraId="0030ABC6" w14:textId="4E2304C5" w:rsidR="00976D64" w:rsidRPr="00144483" w:rsidRDefault="00FF613B" w:rsidP="00976D64">
      <w:pPr>
        <w:pStyle w:val="ListParagraph"/>
        <w:numPr>
          <w:ilvl w:val="0"/>
          <w:numId w:val="1"/>
        </w:numPr>
        <w:tabs>
          <w:tab w:val="left" w:pos="567"/>
        </w:tabs>
        <w:spacing w:after="0" w:line="240" w:lineRule="auto"/>
        <w:contextualSpacing/>
        <w:rPr>
          <w:rFonts w:asciiTheme="minorHAnsi" w:hAnsiTheme="minorHAnsi" w:cstheme="minorHAnsi"/>
          <w:szCs w:val="22"/>
        </w:rPr>
      </w:pPr>
      <w:r>
        <w:rPr>
          <w:rFonts w:asciiTheme="minorHAnsi" w:hAnsiTheme="minorHAnsi" w:cstheme="minorHAnsi"/>
          <w:szCs w:val="22"/>
        </w:rPr>
        <w:t>Afternoon</w:t>
      </w:r>
      <w:r w:rsidR="00976D64" w:rsidRPr="00144483">
        <w:rPr>
          <w:rFonts w:asciiTheme="minorHAnsi" w:hAnsiTheme="minorHAnsi" w:cstheme="minorHAnsi"/>
          <w:szCs w:val="22"/>
        </w:rPr>
        <w:t xml:space="preserve"> coffee break: tea, coffee, pastries and fresh fruits</w:t>
      </w:r>
    </w:p>
    <w:p w14:paraId="663A8213" w14:textId="75E97CB3"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Tiệc trà </w:t>
      </w:r>
      <w:r w:rsidR="00FF613B">
        <w:rPr>
          <w:rFonts w:asciiTheme="minorHAnsi" w:hAnsiTheme="minorHAnsi" w:cstheme="minorHAnsi"/>
          <w:i/>
          <w:iCs/>
          <w:szCs w:val="22"/>
        </w:rPr>
        <w:t>chiều</w:t>
      </w:r>
      <w:r w:rsidRPr="00144483">
        <w:rPr>
          <w:rFonts w:asciiTheme="minorHAnsi" w:hAnsiTheme="minorHAnsi" w:cstheme="minorHAnsi"/>
          <w:i/>
          <w:iCs/>
          <w:szCs w:val="22"/>
        </w:rPr>
        <w:t>: trà, cà phê, bánh và hoa quả</w:t>
      </w:r>
    </w:p>
    <w:p w14:paraId="3B8E34E3"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Reception Desk including fresh flowers </w:t>
      </w:r>
    </w:p>
    <w:p w14:paraId="598FBD6F"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Bàn tiếp đón cho 02 người, bao gồm hoa tươi.</w:t>
      </w:r>
    </w:p>
    <w:p w14:paraId="7A632469"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Signage to meeting room </w:t>
      </w:r>
    </w:p>
    <w:p w14:paraId="4878CF39"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Biển chỉ dẫn </w:t>
      </w:r>
    </w:p>
    <w:p w14:paraId="5DB299F1"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Flowers décor</w:t>
      </w:r>
    </w:p>
    <w:p w14:paraId="27C8A365"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szCs w:val="22"/>
        </w:rPr>
      </w:pPr>
      <w:r w:rsidRPr="00144483">
        <w:rPr>
          <w:rFonts w:asciiTheme="minorHAnsi" w:hAnsiTheme="minorHAnsi" w:cstheme="minorHAnsi"/>
          <w:i/>
          <w:iCs/>
          <w:szCs w:val="22"/>
        </w:rPr>
        <w:t>Hoa tươi trang trí</w:t>
      </w:r>
    </w:p>
    <w:p w14:paraId="5731224C"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i/>
          <w:iCs/>
          <w:szCs w:val="22"/>
        </w:rPr>
      </w:pPr>
      <w:r w:rsidRPr="00144483">
        <w:rPr>
          <w:rFonts w:asciiTheme="minorHAnsi" w:hAnsiTheme="minorHAnsi" w:cstheme="minorHAnsi"/>
          <w:szCs w:val="22"/>
        </w:rPr>
        <w:t>Wi-Fi Internet</w:t>
      </w:r>
    </w:p>
    <w:p w14:paraId="12FD97D3"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Kết nối mạng không dây</w:t>
      </w:r>
    </w:p>
    <w:p w14:paraId="25B647CE" w14:textId="2BC2085F" w:rsidR="00976D64" w:rsidRDefault="00976D64" w:rsidP="00976D64">
      <w:pPr>
        <w:pStyle w:val="ListParagraph"/>
        <w:numPr>
          <w:ilvl w:val="0"/>
          <w:numId w:val="1"/>
        </w:numPr>
        <w:tabs>
          <w:tab w:val="left" w:pos="567"/>
        </w:tabs>
        <w:spacing w:after="0" w:line="240" w:lineRule="auto"/>
        <w:contextualSpacing/>
        <w:rPr>
          <w:rFonts w:asciiTheme="minorHAnsi" w:eastAsia="PMingLiU" w:hAnsiTheme="minorHAnsi" w:cstheme="minorHAnsi"/>
          <w:noProof/>
          <w:szCs w:val="22"/>
        </w:rPr>
      </w:pPr>
      <w:r w:rsidRPr="00144483">
        <w:rPr>
          <w:rFonts w:asciiTheme="minorHAnsi" w:hAnsiTheme="minorHAnsi" w:cstheme="minorHAnsi"/>
          <w:color w:val="000000" w:themeColor="text1"/>
          <w:szCs w:val="22"/>
        </w:rPr>
        <w:t>Car Park (FOC: 0</w:t>
      </w:r>
      <w:r>
        <w:rPr>
          <w:rFonts w:asciiTheme="minorHAnsi" w:hAnsiTheme="minorHAnsi" w:cstheme="minorHAnsi"/>
          <w:color w:val="000000" w:themeColor="text1"/>
          <w:szCs w:val="22"/>
        </w:rPr>
        <w:t>4</w:t>
      </w:r>
      <w:r w:rsidRPr="00144483">
        <w:rPr>
          <w:rFonts w:asciiTheme="minorHAnsi" w:hAnsiTheme="minorHAnsi" w:cstheme="minorHAnsi"/>
          <w:color w:val="000000" w:themeColor="text1"/>
          <w:szCs w:val="22"/>
        </w:rPr>
        <w:t xml:space="preserve"> cars and free motorbikes)/day. </w:t>
      </w:r>
      <w:r w:rsidRPr="00144483">
        <w:rPr>
          <w:rFonts w:asciiTheme="minorHAnsi" w:eastAsia="PMingLiU" w:hAnsiTheme="minorHAnsi" w:cstheme="minorHAnsi"/>
          <w:noProof/>
          <w:szCs w:val="22"/>
        </w:rPr>
        <w:t xml:space="preserve">Others will be charged by IDMC buidling. </w:t>
      </w:r>
    </w:p>
    <w:p w14:paraId="4DC7F3EF" w14:textId="63BCE3DD" w:rsidR="00976D64" w:rsidRPr="00976D64" w:rsidRDefault="00976D64" w:rsidP="00976D64">
      <w:pPr>
        <w:pStyle w:val="ListParagraph"/>
        <w:numPr>
          <w:ilvl w:val="0"/>
          <w:numId w:val="1"/>
        </w:numPr>
        <w:shd w:val="clear" w:color="auto" w:fill="FFFFFF"/>
        <w:spacing w:after="0" w:line="240" w:lineRule="auto"/>
        <w:jc w:val="both"/>
        <w:textAlignment w:val="baseline"/>
        <w:rPr>
          <w:rFonts w:asciiTheme="minorHAnsi" w:hAnsiTheme="minorHAnsi" w:cstheme="minorHAnsi"/>
          <w:i/>
          <w:iCs/>
          <w:color w:val="000000" w:themeColor="text1"/>
          <w:szCs w:val="22"/>
        </w:rPr>
      </w:pPr>
      <w:r w:rsidRPr="00144483">
        <w:rPr>
          <w:rFonts w:asciiTheme="minorHAnsi" w:hAnsiTheme="minorHAnsi" w:cstheme="minorHAnsi"/>
          <w:i/>
          <w:iCs/>
          <w:color w:val="000000" w:themeColor="text1"/>
          <w:szCs w:val="22"/>
        </w:rPr>
        <w:t>Bãi đỗ xe ô tô (Miễn phí: 0</w:t>
      </w:r>
      <w:r>
        <w:rPr>
          <w:rFonts w:asciiTheme="minorHAnsi" w:hAnsiTheme="minorHAnsi" w:cstheme="minorHAnsi"/>
          <w:i/>
          <w:iCs/>
          <w:color w:val="000000" w:themeColor="text1"/>
          <w:szCs w:val="22"/>
        </w:rPr>
        <w:t>4</w:t>
      </w:r>
      <w:r w:rsidRPr="00144483">
        <w:rPr>
          <w:rFonts w:asciiTheme="minorHAnsi" w:hAnsiTheme="minorHAnsi" w:cstheme="minorHAnsi"/>
          <w:i/>
          <w:iCs/>
          <w:color w:val="000000" w:themeColor="text1"/>
          <w:szCs w:val="22"/>
        </w:rPr>
        <w:t xml:space="preserve">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lastRenderedPageBreak/>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3" w:name="_MON_1752073641"/>
    <w:bookmarkEnd w:id="3"/>
    <w:p w14:paraId="420B2129" w14:textId="60A45AA1" w:rsidR="00513ADB" w:rsidRPr="005324BF" w:rsidRDefault="002C27B1"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30" type="#_x0000_t75" style="width:484.5pt;height:121.5pt" o:ole="">
            <v:imagedata r:id="rId15" o:title=""/>
          </v:shape>
          <o:OLEObject Type="Embed" ProgID="Excel.Sheet.12" ShapeID="_x0000_i1030" DrawAspect="Content" ObjectID="_1848910199"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4D701A" w:rsidP="00A92E0A">
            <w:pPr>
              <w:spacing w:after="0"/>
              <w:rPr>
                <w:rFonts w:asciiTheme="minorHAnsi" w:eastAsia="PMingLiU" w:hAnsiTheme="minorHAnsi" w:cstheme="minorHAnsi"/>
                <w:noProof/>
                <w:sz w:val="23"/>
                <w:szCs w:val="23"/>
              </w:rPr>
            </w:pPr>
            <w:hyperlink r:id="rId17" w:history="1">
              <w:r w:rsidRPr="005324BF">
                <w:rPr>
                  <w:rFonts w:asciiTheme="minorHAnsi" w:hAnsiTheme="minorHAnsi" w:cstheme="minorHAnsi"/>
                  <w:sz w:val="23"/>
                  <w:szCs w:val="23"/>
                  <w:lang w:val="en-US"/>
                </w:rPr>
                <w:t>102</w:t>
              </w:r>
            </w:hyperlink>
            <w:r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lastRenderedPageBreak/>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1E898490"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Hotel does not allow the constructor or organizer to bring any kind of food into the hotel, especially into the </w:t>
      </w:r>
      <w:r w:rsidR="00003BAE">
        <w:rPr>
          <w:rFonts w:asciiTheme="minorHAnsi" w:hAnsiTheme="minorHAnsi" w:cstheme="minorHAnsi"/>
          <w:sz w:val="23"/>
          <w:szCs w:val="23"/>
          <w:lang w:val="en-US"/>
        </w:rPr>
        <w:t xml:space="preserve">meeting </w:t>
      </w:r>
      <w:r w:rsidRPr="005324BF">
        <w:rPr>
          <w:rFonts w:asciiTheme="minorHAnsi" w:hAnsiTheme="minorHAnsi" w:cstheme="minorHAnsi"/>
          <w:sz w:val="23"/>
          <w:szCs w:val="23"/>
          <w:lang w:val="en-US"/>
        </w:rPr>
        <w:t>room &amp; function area before, during, or after the convention. Beverages brought in will be charged following by the hotel’s tariff.</w:t>
      </w:r>
    </w:p>
    <w:p w14:paraId="53ED14F5" w14:textId="49EE1621" w:rsidR="004D701A"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DD3D464" w14:textId="5287E974" w:rsidR="009013A9" w:rsidRDefault="009013A9" w:rsidP="004D701A">
      <w:pPr>
        <w:ind w:left="-142"/>
        <w:jc w:val="both"/>
        <w:rPr>
          <w:rFonts w:asciiTheme="minorHAnsi" w:hAnsiTheme="minorHAnsi" w:cstheme="minorHAnsi"/>
          <w:i/>
          <w:iCs/>
          <w:sz w:val="23"/>
          <w:szCs w:val="23"/>
          <w:lang w:val="en-US"/>
        </w:rPr>
      </w:pPr>
    </w:p>
    <w:p w14:paraId="4313DAE9" w14:textId="6BC1F954" w:rsidR="009013A9" w:rsidRDefault="009013A9" w:rsidP="004D701A">
      <w:pPr>
        <w:ind w:left="-142"/>
        <w:jc w:val="both"/>
        <w:rPr>
          <w:rFonts w:asciiTheme="minorHAnsi" w:hAnsiTheme="minorHAnsi" w:cstheme="minorHAnsi"/>
          <w:i/>
          <w:iCs/>
          <w:sz w:val="23"/>
          <w:szCs w:val="23"/>
          <w:lang w:val="en-US"/>
        </w:rPr>
      </w:pPr>
    </w:p>
    <w:p w14:paraId="0B86FFCF" w14:textId="77777777" w:rsidR="009013A9" w:rsidRPr="005324BF" w:rsidRDefault="009013A9" w:rsidP="004D701A">
      <w:pPr>
        <w:ind w:left="-142"/>
        <w:jc w:val="both"/>
        <w:rPr>
          <w:rFonts w:asciiTheme="minorHAnsi" w:hAnsiTheme="minorHAnsi" w:cstheme="minorHAnsi"/>
          <w:i/>
          <w:iCs/>
          <w:sz w:val="23"/>
          <w:szCs w:val="23"/>
          <w:lang w:val="en-US"/>
        </w:rPr>
      </w:pP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change of law, war, civil unrest, fire, flood, earthquake, or explosion, sale, nationalization or expropriation of the Hotel, necessary and 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4B989A83"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Oh Jung Hyun</w:t>
            </w:r>
            <w:r w:rsidR="00617F37">
              <w:rPr>
                <w:rFonts w:asciiTheme="minorHAnsi" w:hAnsiTheme="minorHAnsi" w:cstheme="minorHAnsi"/>
                <w:b/>
                <w:bCs/>
                <w:sz w:val="22"/>
                <w:szCs w:val="22"/>
              </w:rPr>
              <w:t xml:space="preserve"/>
            </w:r>
            <w:r w:rsidR="00617F37" w:rsidRPr="00157F89">
              <w:rPr>
                <w:rFonts w:asciiTheme="minorHAnsi" w:hAnsiTheme="minorHAnsi" w:cstheme="minorHAnsi"/>
                <w:b/>
                <w:bCs/>
                <w:sz w:val="22"/>
                <w:szCs w:val="22"/>
              </w:rPr>
              <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849AB" w14:textId="77777777" w:rsidR="000A5C28" w:rsidRDefault="000A5C28" w:rsidP="00AE7B92">
      <w:pPr>
        <w:spacing w:after="0" w:line="240" w:lineRule="auto"/>
      </w:pPr>
      <w:r>
        <w:separator/>
      </w:r>
    </w:p>
  </w:endnote>
  <w:endnote w:type="continuationSeparator" w:id="0">
    <w:p w14:paraId="0F957EF0" w14:textId="77777777" w:rsidR="000A5C28" w:rsidRDefault="000A5C28"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C8D28" w14:textId="77777777" w:rsidR="000A5C28" w:rsidRDefault="000A5C28" w:rsidP="00AE7B92">
      <w:pPr>
        <w:spacing w:after="0" w:line="240" w:lineRule="auto"/>
      </w:pPr>
      <w:r>
        <w:separator/>
      </w:r>
    </w:p>
  </w:footnote>
  <w:footnote w:type="continuationSeparator" w:id="0">
    <w:p w14:paraId="5A5ED17C" w14:textId="77777777" w:rsidR="000A5C28" w:rsidRDefault="000A5C28"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2393884">
    <w:abstractNumId w:val="26"/>
  </w:num>
  <w:num w:numId="2" w16cid:durableId="1724253375">
    <w:abstractNumId w:val="29"/>
  </w:num>
  <w:num w:numId="3" w16cid:durableId="1476021052">
    <w:abstractNumId w:val="20"/>
  </w:num>
  <w:num w:numId="4" w16cid:durableId="1507749985">
    <w:abstractNumId w:val="2"/>
  </w:num>
  <w:num w:numId="5" w16cid:durableId="1783961847">
    <w:abstractNumId w:val="11"/>
  </w:num>
  <w:num w:numId="6" w16cid:durableId="345135845">
    <w:abstractNumId w:val="19"/>
  </w:num>
  <w:num w:numId="7" w16cid:durableId="329479577">
    <w:abstractNumId w:val="12"/>
  </w:num>
  <w:num w:numId="8" w16cid:durableId="1932155239">
    <w:abstractNumId w:val="24"/>
  </w:num>
  <w:num w:numId="9" w16cid:durableId="85197916">
    <w:abstractNumId w:val="18"/>
  </w:num>
  <w:num w:numId="10" w16cid:durableId="1242179488">
    <w:abstractNumId w:val="13"/>
  </w:num>
  <w:num w:numId="11" w16cid:durableId="1991783394">
    <w:abstractNumId w:val="30"/>
  </w:num>
  <w:num w:numId="12" w16cid:durableId="34697404">
    <w:abstractNumId w:val="32"/>
  </w:num>
  <w:num w:numId="13" w16cid:durableId="23795400">
    <w:abstractNumId w:val="0"/>
  </w:num>
  <w:num w:numId="14" w16cid:durableId="2111773505">
    <w:abstractNumId w:val="28"/>
  </w:num>
  <w:num w:numId="15" w16cid:durableId="414405222">
    <w:abstractNumId w:val="26"/>
  </w:num>
  <w:num w:numId="16" w16cid:durableId="1304966473">
    <w:abstractNumId w:val="27"/>
  </w:num>
  <w:num w:numId="17" w16cid:durableId="1229343572">
    <w:abstractNumId w:val="21"/>
  </w:num>
  <w:num w:numId="18" w16cid:durableId="2015910355">
    <w:abstractNumId w:val="25"/>
  </w:num>
  <w:num w:numId="19" w16cid:durableId="1283923275">
    <w:abstractNumId w:val="31"/>
  </w:num>
  <w:num w:numId="20" w16cid:durableId="632561253">
    <w:abstractNumId w:val="10"/>
  </w:num>
  <w:num w:numId="21" w16cid:durableId="1179739055">
    <w:abstractNumId w:val="6"/>
  </w:num>
  <w:num w:numId="22" w16cid:durableId="710766180">
    <w:abstractNumId w:val="14"/>
  </w:num>
  <w:num w:numId="23" w16cid:durableId="1665427634">
    <w:abstractNumId w:val="4"/>
  </w:num>
  <w:num w:numId="24" w16cid:durableId="760611058">
    <w:abstractNumId w:val="5"/>
  </w:num>
  <w:num w:numId="25" w16cid:durableId="694306708">
    <w:abstractNumId w:val="16"/>
  </w:num>
  <w:num w:numId="26" w16cid:durableId="860168251">
    <w:abstractNumId w:val="3"/>
  </w:num>
  <w:num w:numId="27" w16cid:durableId="689571942">
    <w:abstractNumId w:val="9"/>
  </w:num>
  <w:num w:numId="28" w16cid:durableId="658853527">
    <w:abstractNumId w:val="7"/>
  </w:num>
  <w:num w:numId="29" w16cid:durableId="1912695854">
    <w:abstractNumId w:val="8"/>
  </w:num>
  <w:num w:numId="30" w16cid:durableId="253786596">
    <w:abstractNumId w:val="22"/>
  </w:num>
  <w:num w:numId="31" w16cid:durableId="820735768">
    <w:abstractNumId w:val="23"/>
  </w:num>
  <w:num w:numId="32" w16cid:durableId="1787893662">
    <w:abstractNumId w:val="1"/>
  </w:num>
  <w:num w:numId="33" w16cid:durableId="398209612">
    <w:abstractNumId w:val="15"/>
  </w:num>
  <w:num w:numId="34" w16cid:durableId="1660041096">
    <w:abstractNumId w:val="17"/>
  </w:num>
  <w:num w:numId="35" w16cid:durableId="1800299193">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3BAE"/>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44232"/>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5C28"/>
    <w:rsid w:val="000A60EF"/>
    <w:rsid w:val="000B0C20"/>
    <w:rsid w:val="000B1D96"/>
    <w:rsid w:val="000B293D"/>
    <w:rsid w:val="000B2B15"/>
    <w:rsid w:val="000B2D6E"/>
    <w:rsid w:val="000B44AF"/>
    <w:rsid w:val="000B4D19"/>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E630A"/>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4189C"/>
    <w:rsid w:val="00141A72"/>
    <w:rsid w:val="00142262"/>
    <w:rsid w:val="00145749"/>
    <w:rsid w:val="00146563"/>
    <w:rsid w:val="00150AA4"/>
    <w:rsid w:val="00152312"/>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58F5"/>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20931"/>
    <w:rsid w:val="00221FC6"/>
    <w:rsid w:val="002234DB"/>
    <w:rsid w:val="00224085"/>
    <w:rsid w:val="00224D38"/>
    <w:rsid w:val="00226926"/>
    <w:rsid w:val="00226CF6"/>
    <w:rsid w:val="0022726F"/>
    <w:rsid w:val="00227918"/>
    <w:rsid w:val="00227AFA"/>
    <w:rsid w:val="002321A3"/>
    <w:rsid w:val="002328D3"/>
    <w:rsid w:val="00233804"/>
    <w:rsid w:val="00233909"/>
    <w:rsid w:val="002357E5"/>
    <w:rsid w:val="002434EA"/>
    <w:rsid w:val="00243912"/>
    <w:rsid w:val="002458A9"/>
    <w:rsid w:val="0024667C"/>
    <w:rsid w:val="00247A49"/>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5B7"/>
    <w:rsid w:val="002909DA"/>
    <w:rsid w:val="00291925"/>
    <w:rsid w:val="002923A5"/>
    <w:rsid w:val="002928B2"/>
    <w:rsid w:val="002936FE"/>
    <w:rsid w:val="0029535E"/>
    <w:rsid w:val="0029626F"/>
    <w:rsid w:val="0029705B"/>
    <w:rsid w:val="002A00E5"/>
    <w:rsid w:val="002A05AC"/>
    <w:rsid w:val="002A489F"/>
    <w:rsid w:val="002A4ED4"/>
    <w:rsid w:val="002A796A"/>
    <w:rsid w:val="002B0A24"/>
    <w:rsid w:val="002B12A3"/>
    <w:rsid w:val="002B4C87"/>
    <w:rsid w:val="002B5FAE"/>
    <w:rsid w:val="002C27B1"/>
    <w:rsid w:val="002C28C5"/>
    <w:rsid w:val="002C3176"/>
    <w:rsid w:val="002C392C"/>
    <w:rsid w:val="002C44F7"/>
    <w:rsid w:val="002C61E6"/>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11F"/>
    <w:rsid w:val="00300852"/>
    <w:rsid w:val="00300CDA"/>
    <w:rsid w:val="00301444"/>
    <w:rsid w:val="0030471A"/>
    <w:rsid w:val="00304C61"/>
    <w:rsid w:val="003052AA"/>
    <w:rsid w:val="0031020D"/>
    <w:rsid w:val="00311ABB"/>
    <w:rsid w:val="00311D1E"/>
    <w:rsid w:val="003123CA"/>
    <w:rsid w:val="00313E33"/>
    <w:rsid w:val="00314DB7"/>
    <w:rsid w:val="003162C2"/>
    <w:rsid w:val="00320A75"/>
    <w:rsid w:val="00321C6D"/>
    <w:rsid w:val="00322FE7"/>
    <w:rsid w:val="0032333B"/>
    <w:rsid w:val="003235D9"/>
    <w:rsid w:val="00323CDA"/>
    <w:rsid w:val="00325D0B"/>
    <w:rsid w:val="00326F04"/>
    <w:rsid w:val="0033020E"/>
    <w:rsid w:val="00333566"/>
    <w:rsid w:val="00333BC2"/>
    <w:rsid w:val="00335C7B"/>
    <w:rsid w:val="00337B39"/>
    <w:rsid w:val="00340379"/>
    <w:rsid w:val="003404FD"/>
    <w:rsid w:val="00342999"/>
    <w:rsid w:val="00343A54"/>
    <w:rsid w:val="00344A8A"/>
    <w:rsid w:val="00345297"/>
    <w:rsid w:val="0034644E"/>
    <w:rsid w:val="0034652A"/>
    <w:rsid w:val="003466BE"/>
    <w:rsid w:val="00347624"/>
    <w:rsid w:val="00347816"/>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40D7"/>
    <w:rsid w:val="003A58B7"/>
    <w:rsid w:val="003B07A0"/>
    <w:rsid w:val="003B0AAD"/>
    <w:rsid w:val="003B21C0"/>
    <w:rsid w:val="003B5477"/>
    <w:rsid w:val="003B723B"/>
    <w:rsid w:val="003C0B83"/>
    <w:rsid w:val="003C398A"/>
    <w:rsid w:val="003C4A8B"/>
    <w:rsid w:val="003C7D2E"/>
    <w:rsid w:val="003D1337"/>
    <w:rsid w:val="003D1649"/>
    <w:rsid w:val="003D4506"/>
    <w:rsid w:val="003D657A"/>
    <w:rsid w:val="003E074D"/>
    <w:rsid w:val="003E46FD"/>
    <w:rsid w:val="003E4BD8"/>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14B8"/>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0FDB"/>
    <w:rsid w:val="004A125F"/>
    <w:rsid w:val="004A3581"/>
    <w:rsid w:val="004A3B4C"/>
    <w:rsid w:val="004A3EB5"/>
    <w:rsid w:val="004A3F83"/>
    <w:rsid w:val="004A4E4A"/>
    <w:rsid w:val="004A684D"/>
    <w:rsid w:val="004A7729"/>
    <w:rsid w:val="004B00B6"/>
    <w:rsid w:val="004B2131"/>
    <w:rsid w:val="004B3032"/>
    <w:rsid w:val="004B5114"/>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BB"/>
    <w:rsid w:val="005734DF"/>
    <w:rsid w:val="00573ED1"/>
    <w:rsid w:val="0057420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17F37"/>
    <w:rsid w:val="006228F3"/>
    <w:rsid w:val="00631166"/>
    <w:rsid w:val="0063163C"/>
    <w:rsid w:val="00631730"/>
    <w:rsid w:val="006332BF"/>
    <w:rsid w:val="00635061"/>
    <w:rsid w:val="00636C64"/>
    <w:rsid w:val="00637133"/>
    <w:rsid w:val="00637BB1"/>
    <w:rsid w:val="00640D84"/>
    <w:rsid w:val="00642ABD"/>
    <w:rsid w:val="00642E23"/>
    <w:rsid w:val="006435AF"/>
    <w:rsid w:val="0064662B"/>
    <w:rsid w:val="00646ABC"/>
    <w:rsid w:val="00647B4E"/>
    <w:rsid w:val="00647FEF"/>
    <w:rsid w:val="00650DB1"/>
    <w:rsid w:val="00652B40"/>
    <w:rsid w:val="006548A6"/>
    <w:rsid w:val="00654908"/>
    <w:rsid w:val="006574C4"/>
    <w:rsid w:val="00661F14"/>
    <w:rsid w:val="00662AF1"/>
    <w:rsid w:val="0066452C"/>
    <w:rsid w:val="0066597C"/>
    <w:rsid w:val="006659DE"/>
    <w:rsid w:val="006709DB"/>
    <w:rsid w:val="00671B96"/>
    <w:rsid w:val="00676E4F"/>
    <w:rsid w:val="00677C1C"/>
    <w:rsid w:val="006838E0"/>
    <w:rsid w:val="00684312"/>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402F"/>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2DBF"/>
    <w:rsid w:val="0080316E"/>
    <w:rsid w:val="008034BE"/>
    <w:rsid w:val="00804AE0"/>
    <w:rsid w:val="0080673B"/>
    <w:rsid w:val="00807B78"/>
    <w:rsid w:val="008103AF"/>
    <w:rsid w:val="008108A6"/>
    <w:rsid w:val="00811610"/>
    <w:rsid w:val="00811925"/>
    <w:rsid w:val="0081366C"/>
    <w:rsid w:val="008138BA"/>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61BE"/>
    <w:rsid w:val="00847ADA"/>
    <w:rsid w:val="0085128C"/>
    <w:rsid w:val="0085155E"/>
    <w:rsid w:val="00853878"/>
    <w:rsid w:val="00853BA9"/>
    <w:rsid w:val="00862969"/>
    <w:rsid w:val="00863424"/>
    <w:rsid w:val="0086512B"/>
    <w:rsid w:val="00871AC0"/>
    <w:rsid w:val="00872943"/>
    <w:rsid w:val="008740F5"/>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2902"/>
    <w:rsid w:val="008C3AD3"/>
    <w:rsid w:val="008C3EBC"/>
    <w:rsid w:val="008C4FAC"/>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6D64"/>
    <w:rsid w:val="00977348"/>
    <w:rsid w:val="00983F91"/>
    <w:rsid w:val="00984C8C"/>
    <w:rsid w:val="00985BB6"/>
    <w:rsid w:val="009907F3"/>
    <w:rsid w:val="00992D98"/>
    <w:rsid w:val="0099631E"/>
    <w:rsid w:val="009971B0"/>
    <w:rsid w:val="0099768D"/>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4256"/>
    <w:rsid w:val="00A0790C"/>
    <w:rsid w:val="00A12504"/>
    <w:rsid w:val="00A13BAE"/>
    <w:rsid w:val="00A13BEF"/>
    <w:rsid w:val="00A13ED5"/>
    <w:rsid w:val="00A153C1"/>
    <w:rsid w:val="00A15EF7"/>
    <w:rsid w:val="00A200F5"/>
    <w:rsid w:val="00A239EA"/>
    <w:rsid w:val="00A26A9D"/>
    <w:rsid w:val="00A30926"/>
    <w:rsid w:val="00A35BEF"/>
    <w:rsid w:val="00A362D9"/>
    <w:rsid w:val="00A36EDC"/>
    <w:rsid w:val="00A40CDD"/>
    <w:rsid w:val="00A431E6"/>
    <w:rsid w:val="00A43DB5"/>
    <w:rsid w:val="00A44667"/>
    <w:rsid w:val="00A44B57"/>
    <w:rsid w:val="00A500FA"/>
    <w:rsid w:val="00A51DA1"/>
    <w:rsid w:val="00A51EC4"/>
    <w:rsid w:val="00A51FDB"/>
    <w:rsid w:val="00A566A1"/>
    <w:rsid w:val="00A60475"/>
    <w:rsid w:val="00A66BE6"/>
    <w:rsid w:val="00A72D4D"/>
    <w:rsid w:val="00A735BD"/>
    <w:rsid w:val="00A737F5"/>
    <w:rsid w:val="00A766A9"/>
    <w:rsid w:val="00A76BCE"/>
    <w:rsid w:val="00A77FB5"/>
    <w:rsid w:val="00A80B0F"/>
    <w:rsid w:val="00A80B46"/>
    <w:rsid w:val="00A80C3D"/>
    <w:rsid w:val="00A846EB"/>
    <w:rsid w:val="00A849F0"/>
    <w:rsid w:val="00A865B1"/>
    <w:rsid w:val="00A867AD"/>
    <w:rsid w:val="00A90994"/>
    <w:rsid w:val="00A92B85"/>
    <w:rsid w:val="00A940A6"/>
    <w:rsid w:val="00A9494D"/>
    <w:rsid w:val="00A955A2"/>
    <w:rsid w:val="00AA0A51"/>
    <w:rsid w:val="00AA13DE"/>
    <w:rsid w:val="00AA1F42"/>
    <w:rsid w:val="00AA29B1"/>
    <w:rsid w:val="00AA34FB"/>
    <w:rsid w:val="00AA5600"/>
    <w:rsid w:val="00AA596F"/>
    <w:rsid w:val="00AB18F8"/>
    <w:rsid w:val="00AB19E2"/>
    <w:rsid w:val="00AB2064"/>
    <w:rsid w:val="00AB2C31"/>
    <w:rsid w:val="00AB50D6"/>
    <w:rsid w:val="00AB789C"/>
    <w:rsid w:val="00AC0DB8"/>
    <w:rsid w:val="00AC0DC7"/>
    <w:rsid w:val="00AC1D30"/>
    <w:rsid w:val="00AC2F45"/>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B002A3"/>
    <w:rsid w:val="00B027AC"/>
    <w:rsid w:val="00B036E1"/>
    <w:rsid w:val="00B055E2"/>
    <w:rsid w:val="00B07566"/>
    <w:rsid w:val="00B10A9E"/>
    <w:rsid w:val="00B11BEB"/>
    <w:rsid w:val="00B11D12"/>
    <w:rsid w:val="00B226E8"/>
    <w:rsid w:val="00B238ED"/>
    <w:rsid w:val="00B26AD7"/>
    <w:rsid w:val="00B26D7C"/>
    <w:rsid w:val="00B334CA"/>
    <w:rsid w:val="00B33804"/>
    <w:rsid w:val="00B414AB"/>
    <w:rsid w:val="00B437A0"/>
    <w:rsid w:val="00B46841"/>
    <w:rsid w:val="00B47E5F"/>
    <w:rsid w:val="00B5166C"/>
    <w:rsid w:val="00B535F3"/>
    <w:rsid w:val="00B546F0"/>
    <w:rsid w:val="00B57732"/>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4C4B"/>
    <w:rsid w:val="00C04E7E"/>
    <w:rsid w:val="00C059D8"/>
    <w:rsid w:val="00C05E4B"/>
    <w:rsid w:val="00C11062"/>
    <w:rsid w:val="00C12C86"/>
    <w:rsid w:val="00C1420F"/>
    <w:rsid w:val="00C1475B"/>
    <w:rsid w:val="00C2322B"/>
    <w:rsid w:val="00C24F06"/>
    <w:rsid w:val="00C251DE"/>
    <w:rsid w:val="00C26F93"/>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EE2"/>
    <w:rsid w:val="00C722AB"/>
    <w:rsid w:val="00C72999"/>
    <w:rsid w:val="00C73948"/>
    <w:rsid w:val="00C73BB3"/>
    <w:rsid w:val="00C74805"/>
    <w:rsid w:val="00C753BC"/>
    <w:rsid w:val="00C82C31"/>
    <w:rsid w:val="00C82C54"/>
    <w:rsid w:val="00C84FC8"/>
    <w:rsid w:val="00C87F29"/>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C7A"/>
    <w:rsid w:val="00CF00DA"/>
    <w:rsid w:val="00CF2F28"/>
    <w:rsid w:val="00CF35EA"/>
    <w:rsid w:val="00CF45C3"/>
    <w:rsid w:val="00CF63A8"/>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6928"/>
    <w:rsid w:val="00D26EC3"/>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3DB0"/>
    <w:rsid w:val="00DE6A11"/>
    <w:rsid w:val="00DE77D8"/>
    <w:rsid w:val="00DF00B3"/>
    <w:rsid w:val="00DF0517"/>
    <w:rsid w:val="00DF0CAC"/>
    <w:rsid w:val="00DF33AC"/>
    <w:rsid w:val="00DF5377"/>
    <w:rsid w:val="00DF598D"/>
    <w:rsid w:val="00DF5E8B"/>
    <w:rsid w:val="00DF63E0"/>
    <w:rsid w:val="00DF7E59"/>
    <w:rsid w:val="00E0023F"/>
    <w:rsid w:val="00E04008"/>
    <w:rsid w:val="00E0432D"/>
    <w:rsid w:val="00E06ED5"/>
    <w:rsid w:val="00E07619"/>
    <w:rsid w:val="00E1063D"/>
    <w:rsid w:val="00E10D1F"/>
    <w:rsid w:val="00E10D68"/>
    <w:rsid w:val="00E1200A"/>
    <w:rsid w:val="00E12018"/>
    <w:rsid w:val="00E12690"/>
    <w:rsid w:val="00E13051"/>
    <w:rsid w:val="00E134D8"/>
    <w:rsid w:val="00E14636"/>
    <w:rsid w:val="00E155FB"/>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588C"/>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66AF"/>
    <w:rsid w:val="00EA6ABA"/>
    <w:rsid w:val="00EA7559"/>
    <w:rsid w:val="00EB080A"/>
    <w:rsid w:val="00EB354E"/>
    <w:rsid w:val="00EB379D"/>
    <w:rsid w:val="00EB3CFC"/>
    <w:rsid w:val="00EB67FC"/>
    <w:rsid w:val="00EC0131"/>
    <w:rsid w:val="00EC04BD"/>
    <w:rsid w:val="00EC1137"/>
    <w:rsid w:val="00EC3C9F"/>
    <w:rsid w:val="00EC44A8"/>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CB5"/>
    <w:rsid w:val="00F260DA"/>
    <w:rsid w:val="00F3193E"/>
    <w:rsid w:val="00F32130"/>
    <w:rsid w:val="00F349AA"/>
    <w:rsid w:val="00F34A8A"/>
    <w:rsid w:val="00F4040C"/>
    <w:rsid w:val="00F44C97"/>
    <w:rsid w:val="00F46A75"/>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6C25"/>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20B5"/>
    <w:rsid w:val="00FC2359"/>
    <w:rsid w:val="00FC3D32"/>
    <w:rsid w:val="00FC4C47"/>
    <w:rsid w:val="00FC7DFC"/>
    <w:rsid w:val="00FD08FB"/>
    <w:rsid w:val="00FD3815"/>
    <w:rsid w:val="00FD4778"/>
    <w:rsid w:val="00FD4CD4"/>
    <w:rsid w:val="00FD56D8"/>
    <w:rsid w:val="00FD6039"/>
    <w:rsid w:val="00FE07B1"/>
    <w:rsid w:val="00FE1D4A"/>
    <w:rsid w:val="00FE3C59"/>
    <w:rsid w:val="00FE4829"/>
    <w:rsid w:val="00FE5815"/>
    <w:rsid w:val="00FE60DD"/>
    <w:rsid w:val="00FE6C0F"/>
    <w:rsid w:val="00FF07A4"/>
    <w:rsid w:val="00FF085C"/>
    <w:rsid w:val="00FF1354"/>
    <w:rsid w:val="00FF29D3"/>
    <w:rsid w:val="00FF4180"/>
    <w:rsid w:val="00FF613B"/>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ＭＳ 明朝"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E496BDE-77D4-4DE8-A355-4BBF47BF658F}">
  <ds:schemaRefs>
    <ds:schemaRef ds:uri="http://schemas.microsoft.com/sharepoint/v3/contenttype/forms"/>
  </ds:schemaRefs>
</ds:datastoreItem>
</file>

<file path=customXml/itemProps3.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customXml/itemProps5.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126</TotalTime>
  <Pages>10</Pages>
  <Words>3771</Words>
  <Characters>21501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25222</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Dan Pham Van</cp:lastModifiedBy>
  <cp:revision>91</cp:revision>
  <cp:lastPrinted>2024-12-09T08:08:00Z</cp:lastPrinted>
  <dcterms:created xsi:type="dcterms:W3CDTF">2026-01-13T10:18:00Z</dcterms:created>
  <dcterms:modified xsi:type="dcterms:W3CDTF">2026-08-22T06:19:00Z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