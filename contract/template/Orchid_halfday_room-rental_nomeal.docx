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0F6001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7356B5">
        <w:rPr>
          <w:rFonts w:asciiTheme="minorHAnsi" w:hAnsiTheme="minorHAnsi" w:cstheme="minorHAnsi"/>
          <w:szCs w:val="22"/>
          <w:lang w:val="en-US"/>
        </w:rPr>
        <w:t xml:space="preserve"/>
      </w:r>
    </w:p>
    <w:p w14:paraId="35C9939A" w14:textId="6AE482A9"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7356B5">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3542B51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4E4A8C">
        <w:t>No. 111/UQ – FTL dated July 13</w:t>
      </w:r>
      <w:r w:rsidR="004E4A8C" w:rsidRPr="00665C7E">
        <w:rPr>
          <w:vertAlign w:val="superscript"/>
        </w:rPr>
        <w:t>th</w:t>
      </w:r>
      <w:r w:rsidR="004E4A8C">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7E156BF5"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4E4A8C">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2A2FBC2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w:t>
      </w:r>
      <w:r w:rsidR="00161CF4">
        <w:rPr>
          <w:rFonts w:asciiTheme="minorHAnsi" w:hAnsiTheme="minorHAnsi" w:cstheme="minorHAnsi"/>
          <w:b/>
          <w:bCs/>
          <w:i/>
          <w:iCs/>
          <w:szCs w:val="22"/>
          <w:u w:val="single"/>
          <w:lang w:eastAsia="ja-JP"/>
        </w:rPr>
        <w:t>SỰ KIỆN</w:t>
      </w:r>
    </w:p>
    <w:bookmarkStart w:id="2" w:name="_MON_1811588800"/>
    <w:bookmarkEnd w:id="2"/>
    <w:p w14:paraId="4BB33AA8" w14:textId="3F1C3542" w:rsidR="00945FDD" w:rsidRPr="009C1C22" w:rsidRDefault="001775E7"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088"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20.5pt" o:ole="">
            <v:imagedata r:id="rId13" o:title=""/>
          </v:shape>
          <o:OLEObject Type="Embed" ProgID="Excel.Sheet.12" ShapeID="_x0000_i1028" DrawAspect="Content" ObjectID="_1848910251" r:id="rId14"/>
        </w:object>
      </w:r>
    </w:p>
    <w:p w14:paraId="7EE1F7CE" w14:textId="53CF596F" w:rsidR="00976D64" w:rsidRPr="00144483" w:rsidRDefault="00542363"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w:t>
      </w:r>
      <w:r w:rsidR="00813EC5">
        <w:rPr>
          <w:rFonts w:asciiTheme="minorHAnsi" w:hAnsiTheme="minorHAnsi" w:cstheme="minorHAnsi"/>
          <w:b/>
          <w:bCs/>
          <w:szCs w:val="22"/>
        </w:rPr>
        <w:t>room rental fee</w:t>
      </w:r>
      <w:r w:rsidR="00976D64" w:rsidRPr="00144483">
        <w:rPr>
          <w:rFonts w:asciiTheme="minorHAnsi" w:hAnsiTheme="minorHAnsi" w:cstheme="minorHAnsi"/>
          <w:b/>
          <w:bCs/>
          <w:szCs w:val="22"/>
        </w:rPr>
        <w:t xml:space="preserve"> includes the following/ </w:t>
      </w:r>
      <w:r w:rsidR="00813EC5">
        <w:rPr>
          <w:rFonts w:asciiTheme="minorHAnsi" w:hAnsiTheme="minorHAnsi" w:cstheme="minorHAnsi"/>
          <w:i/>
          <w:iCs/>
          <w:szCs w:val="22"/>
        </w:rPr>
        <w:t>Phí thuê phòng họp</w:t>
      </w:r>
      <w:r w:rsidR="00976D64" w:rsidRPr="00144483">
        <w:rPr>
          <w:rFonts w:asciiTheme="minorHAnsi" w:hAnsiTheme="minorHAnsi" w:cstheme="minorHAnsi"/>
          <w:i/>
          <w:iCs/>
          <w:szCs w:val="22"/>
        </w:rPr>
        <w:t xml:space="preserve">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6DBC2118"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EB524A">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r w:rsidR="007A2B7E">
        <w:rPr>
          <w:rFonts w:asciiTheme="minorHAnsi" w:hAnsiTheme="minorHAnsi" w:cstheme="minorHAnsi"/>
          <w:szCs w:val="22"/>
        </w:rPr>
        <w:t xml:space="preserve"> or 13:30-17:30</w:t>
      </w:r>
    </w:p>
    <w:p w14:paraId="3B200950" w14:textId="00BDEDEC"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EB524A">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r w:rsidR="007A2B7E" w:rsidRPr="007A2B7E">
        <w:rPr>
          <w:rFonts w:asciiTheme="minorHAnsi" w:hAnsiTheme="minorHAnsi" w:cstheme="minorHAnsi"/>
          <w:i/>
          <w:iCs/>
          <w:szCs w:val="22"/>
        </w:rPr>
        <w:t>hoặc từ 13:30 giờ tới 17:30 giờ</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2F7DC2D0"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9A5084">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6003A44A"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9A5084">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6D5F76D2" w14:textId="77777777" w:rsidR="00AA0992" w:rsidRDefault="00AA0992" w:rsidP="00AA0992">
      <w:pPr>
        <w:pStyle w:val="ListParagraph"/>
        <w:numPr>
          <w:ilvl w:val="0"/>
          <w:numId w:val="35"/>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025E384D" w14:textId="77777777" w:rsidR="00AA0992" w:rsidRDefault="00AA0992" w:rsidP="00AA0992">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049500BA" w:rsidR="00513ADB" w:rsidRPr="005324BF" w:rsidRDefault="001775E7"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1025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lastRenderedPageBreak/>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C173ECB"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D876BA">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772AA079" w:rsidR="009013A9" w:rsidRPr="005324BF" w:rsidRDefault="004D701A" w:rsidP="00911A84">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E989AA0"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DD506F">
              <w:rPr>
                <w:rFonts w:asciiTheme="minorHAnsi" w:hAnsiTheme="minorHAnsi" w:cstheme="minorHAnsi"/>
                <w:b/>
                <w:bCs/>
                <w:sz w:val="22"/>
                <w:szCs w:val="22"/>
              </w:rPr>
              <w:t xml:space="preserve"/>
            </w:r>
            <w:r w:rsidR="00DD506F"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CA03" w14:textId="77777777" w:rsidR="00901B8D" w:rsidRDefault="00901B8D" w:rsidP="00AE7B92">
      <w:pPr>
        <w:spacing w:after="0" w:line="240" w:lineRule="auto"/>
      </w:pPr>
      <w:r>
        <w:separator/>
      </w:r>
    </w:p>
  </w:endnote>
  <w:endnote w:type="continuationSeparator" w:id="0">
    <w:p w14:paraId="72BE6372" w14:textId="77777777" w:rsidR="00901B8D" w:rsidRDefault="00901B8D"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95303" w14:textId="77777777" w:rsidR="00901B8D" w:rsidRDefault="00901B8D" w:rsidP="00AE7B92">
      <w:pPr>
        <w:spacing w:after="0" w:line="240" w:lineRule="auto"/>
      </w:pPr>
      <w:r>
        <w:separator/>
      </w:r>
    </w:p>
  </w:footnote>
  <w:footnote w:type="continuationSeparator" w:id="0">
    <w:p w14:paraId="73855AED" w14:textId="77777777" w:rsidR="00901B8D" w:rsidRDefault="00901B8D"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759116">
    <w:abstractNumId w:val="26"/>
  </w:num>
  <w:num w:numId="2" w16cid:durableId="844169715">
    <w:abstractNumId w:val="29"/>
  </w:num>
  <w:num w:numId="3" w16cid:durableId="830677132">
    <w:abstractNumId w:val="20"/>
  </w:num>
  <w:num w:numId="4" w16cid:durableId="354307748">
    <w:abstractNumId w:val="2"/>
  </w:num>
  <w:num w:numId="5" w16cid:durableId="1007515451">
    <w:abstractNumId w:val="11"/>
  </w:num>
  <w:num w:numId="6" w16cid:durableId="1017659893">
    <w:abstractNumId w:val="19"/>
  </w:num>
  <w:num w:numId="7" w16cid:durableId="778988370">
    <w:abstractNumId w:val="12"/>
  </w:num>
  <w:num w:numId="8" w16cid:durableId="1895000546">
    <w:abstractNumId w:val="24"/>
  </w:num>
  <w:num w:numId="9" w16cid:durableId="1033186499">
    <w:abstractNumId w:val="18"/>
  </w:num>
  <w:num w:numId="10" w16cid:durableId="113523459">
    <w:abstractNumId w:val="13"/>
  </w:num>
  <w:num w:numId="11" w16cid:durableId="1598292562">
    <w:abstractNumId w:val="30"/>
  </w:num>
  <w:num w:numId="12" w16cid:durableId="2101101538">
    <w:abstractNumId w:val="32"/>
  </w:num>
  <w:num w:numId="13" w16cid:durableId="1465002332">
    <w:abstractNumId w:val="0"/>
  </w:num>
  <w:num w:numId="14" w16cid:durableId="1190142369">
    <w:abstractNumId w:val="28"/>
  </w:num>
  <w:num w:numId="15" w16cid:durableId="210239590">
    <w:abstractNumId w:val="26"/>
  </w:num>
  <w:num w:numId="16" w16cid:durableId="673143703">
    <w:abstractNumId w:val="27"/>
  </w:num>
  <w:num w:numId="17" w16cid:durableId="2027977537">
    <w:abstractNumId w:val="21"/>
  </w:num>
  <w:num w:numId="18" w16cid:durableId="351954120">
    <w:abstractNumId w:val="25"/>
  </w:num>
  <w:num w:numId="19" w16cid:durableId="1195465491">
    <w:abstractNumId w:val="31"/>
  </w:num>
  <w:num w:numId="20" w16cid:durableId="2131126014">
    <w:abstractNumId w:val="10"/>
  </w:num>
  <w:num w:numId="21" w16cid:durableId="739597326">
    <w:abstractNumId w:val="6"/>
  </w:num>
  <w:num w:numId="22" w16cid:durableId="1863326028">
    <w:abstractNumId w:val="14"/>
  </w:num>
  <w:num w:numId="23" w16cid:durableId="744883362">
    <w:abstractNumId w:val="4"/>
  </w:num>
  <w:num w:numId="24" w16cid:durableId="403843724">
    <w:abstractNumId w:val="5"/>
  </w:num>
  <w:num w:numId="25" w16cid:durableId="441195906">
    <w:abstractNumId w:val="16"/>
  </w:num>
  <w:num w:numId="26" w16cid:durableId="1742368059">
    <w:abstractNumId w:val="3"/>
  </w:num>
  <w:num w:numId="27" w16cid:durableId="1230850795">
    <w:abstractNumId w:val="9"/>
  </w:num>
  <w:num w:numId="28" w16cid:durableId="67043531">
    <w:abstractNumId w:val="7"/>
  </w:num>
  <w:num w:numId="29" w16cid:durableId="1813667989">
    <w:abstractNumId w:val="8"/>
  </w:num>
  <w:num w:numId="30" w16cid:durableId="816841376">
    <w:abstractNumId w:val="22"/>
  </w:num>
  <w:num w:numId="31" w16cid:durableId="884021348">
    <w:abstractNumId w:val="23"/>
  </w:num>
  <w:num w:numId="32" w16cid:durableId="834104019">
    <w:abstractNumId w:val="1"/>
  </w:num>
  <w:num w:numId="33" w16cid:durableId="547573071">
    <w:abstractNumId w:val="15"/>
  </w:num>
  <w:num w:numId="34" w16cid:durableId="1644850251">
    <w:abstractNumId w:val="17"/>
  </w:num>
  <w:num w:numId="35" w16cid:durableId="1068113492">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2A36"/>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CF4"/>
    <w:rsid w:val="00161FCD"/>
    <w:rsid w:val="00164AB2"/>
    <w:rsid w:val="00165BF1"/>
    <w:rsid w:val="00167110"/>
    <w:rsid w:val="00170564"/>
    <w:rsid w:val="00171E06"/>
    <w:rsid w:val="00173113"/>
    <w:rsid w:val="001739FA"/>
    <w:rsid w:val="001775E7"/>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063"/>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0B24"/>
    <w:rsid w:val="0042217C"/>
    <w:rsid w:val="0042222F"/>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4A8C"/>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363"/>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E7CED"/>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56B5"/>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0F8"/>
    <w:rsid w:val="00792A90"/>
    <w:rsid w:val="00792EBC"/>
    <w:rsid w:val="007932AA"/>
    <w:rsid w:val="00794D77"/>
    <w:rsid w:val="007A010D"/>
    <w:rsid w:val="007A1A95"/>
    <w:rsid w:val="007A1FCF"/>
    <w:rsid w:val="007A2B7E"/>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3EC5"/>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B8D"/>
    <w:rsid w:val="00901D08"/>
    <w:rsid w:val="00905197"/>
    <w:rsid w:val="00906A56"/>
    <w:rsid w:val="00907108"/>
    <w:rsid w:val="00907B83"/>
    <w:rsid w:val="00911012"/>
    <w:rsid w:val="00911A84"/>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A484A"/>
    <w:rsid w:val="009A5084"/>
    <w:rsid w:val="009B03AF"/>
    <w:rsid w:val="009B0EE7"/>
    <w:rsid w:val="009B47F0"/>
    <w:rsid w:val="009B4945"/>
    <w:rsid w:val="009B5562"/>
    <w:rsid w:val="009C03B2"/>
    <w:rsid w:val="009C1778"/>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45852"/>
    <w:rsid w:val="00A500FA"/>
    <w:rsid w:val="00A51DA1"/>
    <w:rsid w:val="00A51EC4"/>
    <w:rsid w:val="00A51FDB"/>
    <w:rsid w:val="00A566A1"/>
    <w:rsid w:val="00A60475"/>
    <w:rsid w:val="00A66BE6"/>
    <w:rsid w:val="00A72D4D"/>
    <w:rsid w:val="00A730B6"/>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99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164C0"/>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54883"/>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876BA"/>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1AA7"/>
    <w:rsid w:val="00DC237E"/>
    <w:rsid w:val="00DC5C2A"/>
    <w:rsid w:val="00DC78D3"/>
    <w:rsid w:val="00DD1E3A"/>
    <w:rsid w:val="00DD506F"/>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524A"/>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131</TotalTime>
  <Pages>8</Pages>
  <Words>3765</Words>
  <Characters>21464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25179</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97</cp:revision>
  <cp:lastPrinted>2024-12-09T08:08:00Z</cp:lastPrinted>
  <dcterms:created xsi:type="dcterms:W3CDTF">2026-01-13T10:18:00Z</dcterms:created>
  <dcterms:modified xsi:type="dcterms:W3CDTF">2026-08-22T06:19:00Z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