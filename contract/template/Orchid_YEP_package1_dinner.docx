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Jung Hyun</w:t>
      </w:r>
      <w:r w:rsidR="00C11D41">
        <w:rPr>
          <w:rFonts w:asciiTheme="minorHAnsi" w:hAnsiTheme="minorHAnsi" w:cstheme="minorHAnsi"/>
          <w:szCs w:val="22"/>
          <w:lang w:val="en-US"/>
        </w:rPr>
        <w:t xml:space="preserve"> Oh</w:t>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Jung Hyun</w:t>
      </w:r>
      <w:r w:rsidR="00C11D41">
        <w:rPr>
          <w:rFonts w:asciiTheme="minorHAnsi" w:hAnsiTheme="minorHAnsi" w:cstheme="minorHAnsi"/>
          <w:bCs/>
          <w:i/>
          <w:iCs/>
          <w:szCs w:val="22"/>
        </w:rPr>
        <w:t xml:space="preserve"> Oh</w:t>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bookmarkStart w:id="2" w:name="_Hlk241335276"/>
      <w:r w:rsidRPr="00BE71C3">
        <w:rPr>
          <w:rFonts w:asciiTheme="minorHAnsi" w:hAnsiTheme="minorHAnsi" w:cstheme="minorHAnsi"/>
          <w:b/>
          <w:bCs/>
          <w:sz w:val="23"/>
          <w:szCs w:val="23"/>
        </w:rPr>
        <w:t xml:space="preserve">TEL/ </w:t>
      </w:r>
      <w:r w:rsidRPr="00BE71C3">
        <w:rPr>
          <w:rFonts w:asciiTheme="minorHAnsi" w:hAnsiTheme="minorHAnsi" w:cstheme="minorHAnsi"/>
          <w:b/>
          <w:bCs/>
          <w:i/>
          <w:iCs/>
          <w:sz w:val="23"/>
          <w:szCs w:val="23"/>
        </w:rPr>
        <w:t>Điện thoại</w:t>
      </w:r>
      <w:bookmarkEnd w:id="2"/>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3" w:name="_MON_1798441843"/>
    <w:bookmarkEnd w:id="3"/>
    <w:p w14:paraId="4BB33AA8" w14:textId="7869443F" w:rsidR="00945FDD" w:rsidRPr="009C1C22" w:rsidRDefault="004A65F3"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475.5pt;height:155.25pt" o:ole="">
            <v:imagedata r:id="rId13" o:title=""/>
          </v:shape>
          <o:OLEObject Type="Embed" ProgID="Excel.Sheet.12" ShapeID="_x0000_i1031" DrawAspect="Content" ObjectID="_1851948173" r:id="rId14"/>
        </w:object>
      </w:r>
    </w:p>
    <w:p w14:paraId="35DE132D" w14:textId="3800FBC9"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1</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DF444F">
        <w:rPr>
          <w:rFonts w:asciiTheme="minorHAnsi" w:hAnsiTheme="minorHAnsi" w:cstheme="minorHAnsi"/>
          <w:b/>
          <w:bCs/>
          <w:i/>
          <w:iCs/>
          <w:szCs w:val="22"/>
        </w:rPr>
        <w:t>1</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0C016EEF"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4A65F3">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5A4B67A8"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4A65F3">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4631C32D" w14:textId="77777777" w:rsidR="00350960" w:rsidRDefault="00350960" w:rsidP="00350960">
      <w:pPr>
        <w:pStyle w:val="ListParagraph"/>
        <w:numPr>
          <w:ilvl w:val="0"/>
          <w:numId w:val="35"/>
        </w:numPr>
        <w:tabs>
          <w:tab w:val="left" w:pos="567"/>
        </w:tabs>
        <w:spacing w:after="0" w:line="240" w:lineRule="auto"/>
        <w:ind w:firstLine="0"/>
        <w:contextualSpacing/>
        <w:jc w:val="both"/>
        <w:rPr>
          <w:rFonts w:asciiTheme="minorHAnsi" w:hAnsiTheme="minorHAnsi" w:cstheme="minorHAnsi"/>
          <w:szCs w:val="22"/>
        </w:rPr>
      </w:pPr>
      <w:r>
        <w:rPr>
          <w:rFonts w:asciiTheme="minorHAnsi" w:hAnsiTheme="minorHAnsi" w:cstheme="minorHAnsi"/>
          <w:szCs w:val="22"/>
        </w:rPr>
        <w:t>Using a wall-mounted 65-inch TV</w:t>
      </w:r>
    </w:p>
    <w:p w14:paraId="7E197900" w14:textId="77777777" w:rsidR="00350960" w:rsidRDefault="00350960" w:rsidP="00350960">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Sử dụng 1 TV 65 inch gắn tường</w:t>
      </w:r>
    </w:p>
    <w:p w14:paraId="5E72E290" w14:textId="216D0D5B"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1</w:t>
      </w:r>
    </w:p>
    <w:p w14:paraId="786A9A6E" w14:textId="5AFE7219"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1</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329AAECE" w:rsidR="00513ADB" w:rsidRPr="005324BF" w:rsidRDefault="00A807E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174"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866465"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Jung Hyun</w:t>
            </w:r>
            <w:r w:rsidR="00B60069">
              <w:rPr>
                <w:rFonts w:asciiTheme="minorHAnsi" w:hAnsiTheme="minorHAnsi" w:cstheme="minorHAnsi"/>
                <w:b/>
                <w:bCs/>
                <w:sz w:val="22"/>
                <w:szCs w:val="22"/>
              </w:rPr>
              <w:t xml:space="preserve"> </w:t>
            </w:r>
            <w:r w:rsidR="00B60069" w:rsidRPr="00157F89">
              <w:rPr>
                <w:rFonts w:asciiTheme="minorHAnsi" w:hAnsiTheme="minorHAnsi" w:cstheme="minorHAnsi"/>
                <w:b/>
                <w:bCs/>
                <w:sz w:val="22"/>
                <w:szCs w:val="22"/>
              </w:rPr>
              <w:t>Oh</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5BD5B" w14:textId="77777777" w:rsidR="00866465" w:rsidRDefault="00866465" w:rsidP="00AE7B92">
      <w:pPr>
        <w:spacing w:after="0" w:line="240" w:lineRule="auto"/>
      </w:pPr>
      <w:r>
        <w:separator/>
      </w:r>
    </w:p>
  </w:endnote>
  <w:endnote w:type="continuationSeparator" w:id="0">
    <w:p w14:paraId="1E514B6A" w14:textId="77777777" w:rsidR="00866465" w:rsidRDefault="00866465"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66165" w14:textId="77777777" w:rsidR="00866465" w:rsidRDefault="00866465" w:rsidP="00AE7B92">
      <w:pPr>
        <w:spacing w:after="0" w:line="240" w:lineRule="auto"/>
      </w:pPr>
      <w:r>
        <w:separator/>
      </w:r>
    </w:p>
  </w:footnote>
  <w:footnote w:type="continuationSeparator" w:id="0">
    <w:p w14:paraId="487BFDEB" w14:textId="77777777" w:rsidR="00866465" w:rsidRDefault="00866465"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2CB8"/>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C470D"/>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0960"/>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0FDB"/>
    <w:rsid w:val="004A125F"/>
    <w:rsid w:val="004A3581"/>
    <w:rsid w:val="004A3B4C"/>
    <w:rsid w:val="004A3EB5"/>
    <w:rsid w:val="004A3F83"/>
    <w:rsid w:val="004A4E4A"/>
    <w:rsid w:val="004A65F3"/>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2624"/>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66465"/>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63F"/>
    <w:rsid w:val="008D6F07"/>
    <w:rsid w:val="008D7E9F"/>
    <w:rsid w:val="008E0321"/>
    <w:rsid w:val="008E07E6"/>
    <w:rsid w:val="008E0D14"/>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5D12"/>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7EF"/>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1C3"/>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07C20"/>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3E4"/>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0F4A"/>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E496BDE-77D4-4DE8-A355-4BBF47BF65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117</TotalTime>
  <Pages>12</Pages>
  <Words>3755</Words>
  <Characters>21410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25115</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84</cp:revision>
  <cp:lastPrinted>2024-12-09T08:08:00Z</cp:lastPrinted>
  <dcterms:created xsi:type="dcterms:W3CDTF">2026-01-13T10:18:00Z</dcterms:created>
  <dcterms:modified xsi:type="dcterms:W3CDTF">2026-09-26T10:16:00Z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