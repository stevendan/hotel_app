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26567DFD" w:rsidR="00814FF8" w:rsidRDefault="0061426C"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bookmarkStart w:id="2" w:name="_Hlk241335276"/>
      <w:r w:rsidRPr="00BE71C3">
        <w:rPr>
          <w:rFonts w:asciiTheme="minorHAnsi" w:hAnsiTheme="minorHAnsi" w:cstheme="minorHAnsi"/>
          <w:b/>
          <w:bCs/>
          <w:sz w:val="23"/>
          <w:szCs w:val="23"/>
        </w:rPr>
        <w:t xml:space="preserve">TEL/ </w:t>
      </w:r>
      <w:r w:rsidRPr="00BE71C3">
        <w:rPr>
          <w:rFonts w:asciiTheme="minorHAnsi" w:hAnsiTheme="minorHAnsi" w:cstheme="minorHAnsi"/>
          <w:b/>
          <w:bCs/>
          <w:i/>
          <w:iCs/>
          <w:sz w:val="23"/>
          <w:szCs w:val="23"/>
        </w:rPr>
        <w:t>Điện thoại</w:t>
      </w:r>
      <w:bookmarkEnd w:id="2"/>
      <w:r w:rsidR="00257997" w:rsidRPr="00114509">
        <w:rPr>
          <w:rFonts w:asciiTheme="minorHAnsi" w:hAnsiTheme="minorHAnsi" w:cstheme="minorHAnsi"/>
          <w:b/>
          <w:bCs/>
          <w:szCs w:val="22"/>
        </w:rPr>
        <w:tab/>
      </w:r>
      <w:r w:rsidR="00257997"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3" w:name="_MON_1798441843"/>
    <w:bookmarkEnd w:id="3"/>
    <w:p w14:paraId="4BB33AA8" w14:textId="2AE3C65D" w:rsidR="00945FDD" w:rsidRPr="009C1C22" w:rsidRDefault="00721850"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155.25pt" o:ole="">
            <v:imagedata r:id="rId13" o:title=""/>
          </v:shape>
          <o:OLEObject Type="Embed" ProgID="Excel.Sheet.12" ShapeID="_x0000_i1029" DrawAspect="Content" ObjectID="_1851948299" r:id="rId14"/>
        </w:object>
      </w:r>
    </w:p>
    <w:p w14:paraId="35DE132D" w14:textId="6B896B20"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721850">
        <w:rPr>
          <w:rFonts w:asciiTheme="minorHAnsi" w:hAnsiTheme="minorHAnsi" w:cstheme="minorHAnsi"/>
          <w:b/>
          <w:bCs/>
          <w:szCs w:val="22"/>
        </w:rPr>
        <w:t>2</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721850">
        <w:rPr>
          <w:rFonts w:asciiTheme="minorHAnsi" w:hAnsiTheme="minorHAnsi" w:cstheme="minorHAnsi"/>
          <w:b/>
          <w:bCs/>
          <w:i/>
          <w:iCs/>
          <w:szCs w:val="22"/>
        </w:rPr>
        <w:t>2</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3586A0B0"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F45718">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7D64FD4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43F93DB3" w14:textId="77777777" w:rsidR="00096BAE" w:rsidRDefault="00096BAE" w:rsidP="00096BAE">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2655C87D" w14:textId="7B848F8A" w:rsidR="00096BAE" w:rsidRPr="00096BAE" w:rsidRDefault="00096BAE" w:rsidP="00096BAE">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5E72E290" w14:textId="4936E064"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w:t>
      </w:r>
      <w:r w:rsidR="00721850">
        <w:rPr>
          <w:rFonts w:asciiTheme="minorHAnsi" w:hAnsiTheme="minorHAnsi" w:cstheme="minorHAnsi"/>
          <w:szCs w:val="22"/>
          <w:lang w:val="en-US" w:bidi="ar-SA"/>
        </w:rPr>
        <w:t>2</w:t>
      </w:r>
    </w:p>
    <w:p w14:paraId="786A9A6E" w14:textId="3539037E"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w:t>
      </w:r>
      <w:r w:rsidR="00721850">
        <w:rPr>
          <w:rFonts w:asciiTheme="minorHAnsi" w:hAnsiTheme="minorHAnsi" w:cstheme="minorHAnsi"/>
          <w:i/>
          <w:iCs/>
          <w:szCs w:val="22"/>
          <w:lang w:val="en-US" w:bidi="ar-SA"/>
        </w:rPr>
        <w:t>2</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18E89D25" w:rsidR="00513ADB" w:rsidRPr="005324BF" w:rsidRDefault="008612A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30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245F47"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4168B" w14:textId="77777777" w:rsidR="00245F47" w:rsidRDefault="00245F47" w:rsidP="00AE7B92">
      <w:pPr>
        <w:spacing w:after="0" w:line="240" w:lineRule="auto"/>
      </w:pPr>
      <w:r>
        <w:separator/>
      </w:r>
    </w:p>
  </w:endnote>
  <w:endnote w:type="continuationSeparator" w:id="0">
    <w:p w14:paraId="789FA0B4" w14:textId="77777777" w:rsidR="00245F47" w:rsidRDefault="00245F47"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3DAE7" w14:textId="77777777" w:rsidR="00245F47" w:rsidRDefault="00245F47" w:rsidP="00AE7B92">
      <w:pPr>
        <w:spacing w:after="0" w:line="240" w:lineRule="auto"/>
      </w:pPr>
      <w:r>
        <w:separator/>
      </w:r>
    </w:p>
  </w:footnote>
  <w:footnote w:type="continuationSeparator" w:id="0">
    <w:p w14:paraId="2D066A72" w14:textId="77777777" w:rsidR="00245F47" w:rsidRDefault="00245F47"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6BAE"/>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5F47"/>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DB9"/>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06CCE"/>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49EE"/>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087B"/>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26C"/>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1850"/>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12AA"/>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4D62"/>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1176"/>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45718"/>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5E86"/>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25115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83</cp:revision>
  <cp:lastPrinted>2024-12-09T08:08:00Z</cp:lastPrinted>
  <dcterms:created xsi:type="dcterms:W3CDTF">2026-01-13T10:18:00Z</dcterms:created>
  <dcterms:modified xsi:type="dcterms:W3CDTF">2026-09-26T10:18:00Z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