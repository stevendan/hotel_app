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A645D" w14:textId="67232B73" w:rsidR="00BA1EEC" w:rsidRPr="000C030E" w:rsidRDefault="0044183D" w:rsidP="00E3633F">
      <w:pPr>
        <w:jc w:val="center"/>
        <w:rPr>
          <w:rFonts w:asciiTheme="minorHAnsi" w:hAnsiTheme="minorHAnsi" w:cstheme="minorHAnsi"/>
          <w:b/>
          <w:bCs/>
          <w:szCs w:val="22"/>
          <w:lang w:val="en-US"/>
        </w:rPr>
      </w:pPr>
      <w:r w:rsidRPr="000C030E">
        <w:rPr>
          <w:rFonts w:asciiTheme="minorHAnsi" w:hAnsiTheme="minorHAnsi" w:cstheme="minorHAnsi"/>
          <w:b/>
          <w:bCs/>
          <w:noProof/>
          <w:szCs w:val="22"/>
          <w:lang w:val="en-US"/>
        </w:rPr>
        <w:drawing>
          <wp:anchor distT="0" distB="0" distL="114300" distR="114300" simplePos="0" relativeHeight="251658240" behindDoc="1" locked="0" layoutInCell="1" allowOverlap="1" wp14:anchorId="5F9C7E19" wp14:editId="61B2C817">
            <wp:simplePos x="0" y="0"/>
            <wp:positionH relativeFrom="column">
              <wp:posOffset>-609600</wp:posOffset>
            </wp:positionH>
            <wp:positionV relativeFrom="page">
              <wp:posOffset>262758</wp:posOffset>
            </wp:positionV>
            <wp:extent cx="6957695" cy="10152993"/>
            <wp:effectExtent l="0" t="0" r="0" b="127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70103" cy="10171099"/>
                    </a:xfrm>
                    <a:prstGeom prst="rect">
                      <a:avLst/>
                    </a:prstGeom>
                  </pic:spPr>
                </pic:pic>
              </a:graphicData>
            </a:graphic>
            <wp14:sizeRelH relativeFrom="page">
              <wp14:pctWidth>0</wp14:pctWidth>
            </wp14:sizeRelH>
            <wp14:sizeRelV relativeFrom="page">
              <wp14:pctHeight>0</wp14:pctHeight>
            </wp14:sizeRelV>
          </wp:anchor>
        </w:drawing>
      </w:r>
    </w:p>
    <w:p w14:paraId="1609A24F" w14:textId="0C4B0F60" w:rsidR="00BA1EEC" w:rsidRPr="000C030E" w:rsidRDefault="00BA1EEC" w:rsidP="00E3633F">
      <w:pPr>
        <w:jc w:val="center"/>
        <w:rPr>
          <w:rFonts w:asciiTheme="minorHAnsi" w:hAnsiTheme="minorHAnsi" w:cstheme="minorHAnsi"/>
          <w:b/>
          <w:bCs/>
          <w:szCs w:val="22"/>
          <w:lang w:val="en-US"/>
        </w:rPr>
      </w:pPr>
    </w:p>
    <w:p w14:paraId="6F3AF350" w14:textId="77777777" w:rsidR="0044183D" w:rsidRPr="000C030E" w:rsidRDefault="0044183D" w:rsidP="00BA1EEC">
      <w:pPr>
        <w:jc w:val="center"/>
        <w:rPr>
          <w:rFonts w:asciiTheme="minorHAnsi" w:hAnsiTheme="minorHAnsi" w:cstheme="minorHAnsi"/>
          <w:b/>
          <w:bCs/>
          <w:color w:val="AE0A3B"/>
          <w:szCs w:val="22"/>
          <w:lang w:val="en-US"/>
        </w:rPr>
      </w:pPr>
    </w:p>
    <w:p w14:paraId="50407843" w14:textId="77777777" w:rsidR="0044183D" w:rsidRPr="000C030E" w:rsidRDefault="0044183D" w:rsidP="00BA1EEC">
      <w:pPr>
        <w:jc w:val="center"/>
        <w:rPr>
          <w:rFonts w:asciiTheme="minorHAnsi" w:hAnsiTheme="minorHAnsi" w:cstheme="minorHAnsi"/>
          <w:b/>
          <w:bCs/>
          <w:color w:val="AE0A3B"/>
          <w:szCs w:val="22"/>
          <w:lang w:val="en-US"/>
        </w:rPr>
      </w:pPr>
    </w:p>
    <w:p w14:paraId="7992B7FA" w14:textId="77777777" w:rsidR="0044183D" w:rsidRPr="000C030E" w:rsidRDefault="0044183D" w:rsidP="00BA1EEC">
      <w:pPr>
        <w:jc w:val="center"/>
        <w:rPr>
          <w:rFonts w:asciiTheme="minorHAnsi" w:hAnsiTheme="minorHAnsi" w:cstheme="minorHAnsi"/>
          <w:b/>
          <w:bCs/>
          <w:color w:val="AE0A3B"/>
          <w:szCs w:val="22"/>
          <w:lang w:val="en-US"/>
        </w:rPr>
      </w:pPr>
    </w:p>
    <w:p w14:paraId="47EF46C9" w14:textId="77777777" w:rsidR="0044183D" w:rsidRPr="000C030E" w:rsidRDefault="0044183D" w:rsidP="00BA1EEC">
      <w:pPr>
        <w:jc w:val="center"/>
        <w:rPr>
          <w:rFonts w:asciiTheme="minorHAnsi" w:hAnsiTheme="minorHAnsi" w:cstheme="minorHAnsi"/>
          <w:b/>
          <w:bCs/>
          <w:color w:val="AE0A3B"/>
          <w:szCs w:val="22"/>
          <w:lang w:val="en-US"/>
        </w:rPr>
      </w:pPr>
    </w:p>
    <w:p w14:paraId="3805E1FF" w14:textId="77777777" w:rsidR="0044183D" w:rsidRPr="000C030E" w:rsidRDefault="0044183D" w:rsidP="00BA1EEC">
      <w:pPr>
        <w:jc w:val="center"/>
        <w:rPr>
          <w:rFonts w:asciiTheme="minorHAnsi" w:hAnsiTheme="minorHAnsi" w:cstheme="minorHAnsi"/>
          <w:b/>
          <w:bCs/>
          <w:color w:val="AE0A3B"/>
          <w:szCs w:val="22"/>
          <w:lang w:val="en-US"/>
        </w:rPr>
      </w:pPr>
    </w:p>
    <w:p w14:paraId="440E6FC2" w14:textId="77777777" w:rsidR="0044183D" w:rsidRPr="000C030E" w:rsidRDefault="0044183D" w:rsidP="00BA1EEC">
      <w:pPr>
        <w:jc w:val="center"/>
        <w:rPr>
          <w:rFonts w:asciiTheme="minorHAnsi" w:hAnsiTheme="minorHAnsi" w:cstheme="minorHAnsi"/>
          <w:b/>
          <w:bCs/>
          <w:color w:val="AE0A3B"/>
          <w:szCs w:val="22"/>
          <w:lang w:val="en-US"/>
        </w:rPr>
      </w:pPr>
    </w:p>
    <w:p w14:paraId="1C61640E" w14:textId="77777777" w:rsidR="0044183D" w:rsidRPr="000C030E" w:rsidRDefault="0044183D" w:rsidP="00BA1EEC">
      <w:pPr>
        <w:jc w:val="center"/>
        <w:rPr>
          <w:rFonts w:asciiTheme="minorHAnsi" w:hAnsiTheme="minorHAnsi" w:cstheme="minorHAnsi"/>
          <w:b/>
          <w:bCs/>
          <w:color w:val="AE0A3B"/>
          <w:szCs w:val="22"/>
          <w:lang w:val="en-US"/>
        </w:rPr>
      </w:pPr>
    </w:p>
    <w:p w14:paraId="6F0A2F7B" w14:textId="77777777" w:rsidR="0044183D" w:rsidRPr="000C030E" w:rsidRDefault="0044183D" w:rsidP="00BA1EEC">
      <w:pPr>
        <w:jc w:val="center"/>
        <w:rPr>
          <w:rFonts w:asciiTheme="minorHAnsi" w:hAnsiTheme="minorHAnsi" w:cstheme="minorHAnsi"/>
          <w:b/>
          <w:bCs/>
          <w:color w:val="AE0A3B"/>
          <w:szCs w:val="22"/>
          <w:lang w:val="en-US"/>
        </w:rPr>
      </w:pPr>
    </w:p>
    <w:p w14:paraId="6094E1C4" w14:textId="77777777" w:rsidR="0044183D" w:rsidRPr="000C030E" w:rsidRDefault="0044183D" w:rsidP="00BA1EEC">
      <w:pPr>
        <w:jc w:val="center"/>
        <w:rPr>
          <w:rFonts w:asciiTheme="minorHAnsi" w:hAnsiTheme="minorHAnsi" w:cstheme="minorHAnsi"/>
          <w:b/>
          <w:bCs/>
          <w:color w:val="AE0A3B"/>
          <w:szCs w:val="22"/>
          <w:lang w:val="en-US"/>
        </w:rPr>
      </w:pPr>
    </w:p>
    <w:p w14:paraId="60B69DCC" w14:textId="77777777" w:rsidR="0044183D" w:rsidRPr="000C030E" w:rsidRDefault="0044183D" w:rsidP="00BA1EEC">
      <w:pPr>
        <w:jc w:val="center"/>
        <w:rPr>
          <w:rFonts w:asciiTheme="minorHAnsi" w:hAnsiTheme="minorHAnsi" w:cstheme="minorHAnsi"/>
          <w:b/>
          <w:bCs/>
          <w:color w:val="AE0A3B"/>
          <w:szCs w:val="22"/>
          <w:lang w:val="en-US"/>
        </w:rPr>
      </w:pPr>
    </w:p>
    <w:p w14:paraId="537BF969" w14:textId="77777777" w:rsidR="0044183D" w:rsidRPr="000C030E" w:rsidRDefault="0044183D" w:rsidP="00BA1EEC">
      <w:pPr>
        <w:jc w:val="center"/>
        <w:rPr>
          <w:rFonts w:asciiTheme="minorHAnsi" w:hAnsiTheme="minorHAnsi" w:cstheme="minorHAnsi"/>
          <w:b/>
          <w:bCs/>
          <w:color w:val="AE0A3B"/>
          <w:szCs w:val="22"/>
          <w:lang w:val="en-US"/>
        </w:rPr>
      </w:pPr>
    </w:p>
    <w:p w14:paraId="0CBBB8C6" w14:textId="77777777" w:rsidR="0044183D" w:rsidRPr="000C030E" w:rsidRDefault="0044183D" w:rsidP="00BA1EEC">
      <w:pPr>
        <w:jc w:val="center"/>
        <w:rPr>
          <w:rFonts w:asciiTheme="minorHAnsi" w:hAnsiTheme="minorHAnsi" w:cstheme="minorHAnsi"/>
          <w:b/>
          <w:bCs/>
          <w:color w:val="AE0A3B"/>
          <w:szCs w:val="22"/>
          <w:lang w:val="en-US"/>
        </w:rPr>
      </w:pPr>
    </w:p>
    <w:p w14:paraId="236E9017" w14:textId="77777777" w:rsidR="0044183D" w:rsidRPr="000C030E" w:rsidRDefault="0044183D" w:rsidP="00BA1EEC">
      <w:pPr>
        <w:jc w:val="center"/>
        <w:rPr>
          <w:rFonts w:asciiTheme="minorHAnsi" w:hAnsiTheme="minorHAnsi" w:cstheme="minorHAnsi"/>
          <w:b/>
          <w:bCs/>
          <w:color w:val="AE0A3B"/>
          <w:szCs w:val="22"/>
          <w:lang w:val="en-US"/>
        </w:rPr>
      </w:pPr>
    </w:p>
    <w:p w14:paraId="3BE00D6D" w14:textId="77777777" w:rsidR="0044183D" w:rsidRPr="000C030E" w:rsidRDefault="0044183D" w:rsidP="00BA1EEC">
      <w:pPr>
        <w:jc w:val="center"/>
        <w:rPr>
          <w:rFonts w:asciiTheme="minorHAnsi" w:hAnsiTheme="minorHAnsi" w:cstheme="minorHAnsi"/>
          <w:b/>
          <w:bCs/>
          <w:color w:val="AE0A3B"/>
          <w:szCs w:val="22"/>
          <w:lang w:val="en-US"/>
        </w:rPr>
      </w:pPr>
    </w:p>
    <w:p w14:paraId="66E4BD00" w14:textId="77777777" w:rsidR="0044183D" w:rsidRPr="000C030E" w:rsidRDefault="0044183D" w:rsidP="00BA1EEC">
      <w:pPr>
        <w:jc w:val="center"/>
        <w:rPr>
          <w:rFonts w:asciiTheme="minorHAnsi" w:hAnsiTheme="minorHAnsi" w:cstheme="minorHAnsi"/>
          <w:b/>
          <w:bCs/>
          <w:color w:val="AE0A3B"/>
          <w:szCs w:val="22"/>
          <w:lang w:val="en-US"/>
        </w:rPr>
      </w:pPr>
    </w:p>
    <w:p w14:paraId="03DBBC06" w14:textId="77777777" w:rsidR="0044183D" w:rsidRPr="000C030E" w:rsidRDefault="0044183D" w:rsidP="00BA1EEC">
      <w:pPr>
        <w:jc w:val="center"/>
        <w:rPr>
          <w:rFonts w:asciiTheme="minorHAnsi" w:hAnsiTheme="minorHAnsi" w:cstheme="minorHAnsi"/>
          <w:b/>
          <w:bCs/>
          <w:color w:val="AE0A3B"/>
          <w:szCs w:val="22"/>
          <w:lang w:val="en-US"/>
        </w:rPr>
      </w:pPr>
    </w:p>
    <w:p w14:paraId="76844DB4" w14:textId="77777777" w:rsidR="0044183D" w:rsidRPr="000C030E" w:rsidRDefault="0044183D" w:rsidP="00BA1EEC">
      <w:pPr>
        <w:jc w:val="center"/>
        <w:rPr>
          <w:rFonts w:asciiTheme="minorHAnsi" w:hAnsiTheme="minorHAnsi" w:cstheme="minorHAnsi"/>
          <w:b/>
          <w:bCs/>
          <w:color w:val="AE0A3B"/>
          <w:szCs w:val="22"/>
          <w:lang w:val="en-US"/>
        </w:rPr>
      </w:pPr>
    </w:p>
    <w:p w14:paraId="14D448EB" w14:textId="77777777" w:rsidR="0044183D" w:rsidRPr="000C030E" w:rsidRDefault="0044183D" w:rsidP="00BA1EEC">
      <w:pPr>
        <w:jc w:val="center"/>
        <w:rPr>
          <w:rFonts w:asciiTheme="minorHAnsi" w:hAnsiTheme="minorHAnsi" w:cstheme="minorHAnsi"/>
          <w:b/>
          <w:bCs/>
          <w:color w:val="AE0A3B"/>
          <w:szCs w:val="22"/>
          <w:lang w:val="en-US"/>
        </w:rPr>
      </w:pPr>
    </w:p>
    <w:p w14:paraId="64C9B921" w14:textId="77777777" w:rsidR="0044183D" w:rsidRPr="000C030E" w:rsidRDefault="0044183D" w:rsidP="00BA1EEC">
      <w:pPr>
        <w:jc w:val="center"/>
        <w:rPr>
          <w:rFonts w:asciiTheme="minorHAnsi" w:hAnsiTheme="minorHAnsi" w:cstheme="minorHAnsi"/>
          <w:b/>
          <w:bCs/>
          <w:color w:val="AE0A3B"/>
          <w:szCs w:val="22"/>
          <w:lang w:val="en-US"/>
        </w:rPr>
      </w:pPr>
    </w:p>
    <w:p w14:paraId="0AE1B8FB" w14:textId="40735A32" w:rsidR="0044183D" w:rsidRDefault="0044183D" w:rsidP="00BA1EEC">
      <w:pPr>
        <w:jc w:val="center"/>
        <w:rPr>
          <w:rFonts w:asciiTheme="minorHAnsi" w:hAnsiTheme="minorHAnsi" w:cstheme="minorHAnsi"/>
          <w:b/>
          <w:bCs/>
          <w:color w:val="AE0A3B"/>
          <w:szCs w:val="22"/>
          <w:lang w:val="en-US"/>
        </w:rPr>
      </w:pPr>
    </w:p>
    <w:p w14:paraId="245807E8" w14:textId="60341DA8" w:rsidR="000C030E" w:rsidRDefault="000C030E" w:rsidP="00BA1EEC">
      <w:pPr>
        <w:jc w:val="center"/>
        <w:rPr>
          <w:rFonts w:asciiTheme="minorHAnsi" w:hAnsiTheme="minorHAnsi" w:cstheme="minorHAnsi"/>
          <w:b/>
          <w:bCs/>
          <w:color w:val="AE0A3B"/>
          <w:szCs w:val="22"/>
          <w:lang w:val="en-US"/>
        </w:rPr>
      </w:pPr>
    </w:p>
    <w:p w14:paraId="4A628FB8" w14:textId="42306FF1" w:rsidR="000C030E" w:rsidRDefault="000C030E" w:rsidP="00BA1EEC">
      <w:pPr>
        <w:jc w:val="center"/>
        <w:rPr>
          <w:rFonts w:asciiTheme="minorHAnsi" w:hAnsiTheme="minorHAnsi" w:cstheme="minorHAnsi"/>
          <w:b/>
          <w:bCs/>
          <w:color w:val="AE0A3B"/>
          <w:szCs w:val="22"/>
          <w:lang w:val="en-US"/>
        </w:rPr>
      </w:pPr>
    </w:p>
    <w:p w14:paraId="5743522E" w14:textId="4CB4A28D" w:rsidR="000C030E" w:rsidRDefault="000C030E" w:rsidP="00BA1EEC">
      <w:pPr>
        <w:jc w:val="center"/>
        <w:rPr>
          <w:rFonts w:asciiTheme="minorHAnsi" w:hAnsiTheme="minorHAnsi" w:cstheme="minorHAnsi"/>
          <w:b/>
          <w:bCs/>
          <w:color w:val="AE0A3B"/>
          <w:szCs w:val="22"/>
          <w:lang w:val="en-US"/>
        </w:rPr>
      </w:pPr>
    </w:p>
    <w:p w14:paraId="48CCCE05" w14:textId="740864A3" w:rsidR="000C030E" w:rsidRDefault="000C030E" w:rsidP="00BA1EEC">
      <w:pPr>
        <w:jc w:val="center"/>
        <w:rPr>
          <w:rFonts w:asciiTheme="minorHAnsi" w:hAnsiTheme="minorHAnsi" w:cstheme="minorHAnsi"/>
          <w:b/>
          <w:bCs/>
          <w:color w:val="AE0A3B"/>
          <w:szCs w:val="22"/>
          <w:lang w:val="en-US"/>
        </w:rPr>
      </w:pPr>
    </w:p>
    <w:p w14:paraId="0109C4B8" w14:textId="6ECC71ED" w:rsidR="000C030E" w:rsidRDefault="000C030E" w:rsidP="00BA1EEC">
      <w:pPr>
        <w:jc w:val="center"/>
        <w:rPr>
          <w:rFonts w:asciiTheme="minorHAnsi" w:hAnsiTheme="minorHAnsi" w:cstheme="minorHAnsi"/>
          <w:b/>
          <w:bCs/>
          <w:color w:val="AE0A3B"/>
          <w:szCs w:val="22"/>
          <w:lang w:val="en-US"/>
        </w:rPr>
      </w:pPr>
    </w:p>
    <w:p w14:paraId="343B7BF3" w14:textId="1F5B0DCA" w:rsidR="000C030E" w:rsidRPr="000C030E" w:rsidRDefault="00854B61" w:rsidP="00BA1EEC">
      <w:pPr>
        <w:jc w:val="center"/>
        <w:rPr>
          <w:rFonts w:asciiTheme="minorHAnsi" w:hAnsiTheme="minorHAnsi" w:cstheme="minorHAnsi"/>
          <w:b/>
          <w:bCs/>
          <w:color w:val="AE0A3B"/>
          <w:szCs w:val="22"/>
          <w:lang w:val="en-US"/>
        </w:rPr>
      </w:pPr>
      <w:r w:rsidRPr="005C5067">
        <w:rPr>
          <w:rFonts w:asciiTheme="minorHAnsi" w:hAnsiTheme="minorHAnsi" w:cstheme="minorHAnsi"/>
          <w:b/>
          <w:bCs/>
          <w:noProof/>
          <w:color w:val="AE0A3B"/>
          <w:sz w:val="28"/>
          <w:lang w:val="en-US"/>
        </w:rPr>
        <w:lastRenderedPageBreak/>
        <w:drawing>
          <wp:anchor distT="0" distB="0" distL="114300" distR="114300" simplePos="0" relativeHeight="251659264" behindDoc="1" locked="0" layoutInCell="1" allowOverlap="1" wp14:anchorId="7BB10AE0" wp14:editId="25627AE2">
            <wp:simplePos x="0" y="0"/>
            <wp:positionH relativeFrom="page">
              <wp:align>center</wp:align>
            </wp:positionH>
            <wp:positionV relativeFrom="margin">
              <wp:align>center</wp:align>
            </wp:positionV>
            <wp:extent cx="6904990" cy="1011047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904990" cy="10110470"/>
                    </a:xfrm>
                    <a:prstGeom prst="rect">
                      <a:avLst/>
                    </a:prstGeom>
                  </pic:spPr>
                </pic:pic>
              </a:graphicData>
            </a:graphic>
            <wp14:sizeRelH relativeFrom="page">
              <wp14:pctWidth>0</wp14:pctWidth>
            </wp14:sizeRelH>
            <wp14:sizeRelV relativeFrom="page">
              <wp14:pctHeight>0</wp14:pctHeight>
            </wp14:sizeRelV>
          </wp:anchor>
        </w:drawing>
      </w:r>
    </w:p>
    <w:p w14:paraId="72A721AF" w14:textId="77777777" w:rsidR="0044183D" w:rsidRPr="000C030E" w:rsidRDefault="0044183D" w:rsidP="00BA1EEC">
      <w:pPr>
        <w:jc w:val="center"/>
        <w:rPr>
          <w:rFonts w:asciiTheme="minorHAnsi" w:hAnsiTheme="minorHAnsi" w:cstheme="minorHAnsi"/>
          <w:b/>
          <w:bCs/>
          <w:color w:val="AE0A3B"/>
          <w:szCs w:val="22"/>
          <w:lang w:val="en-US"/>
        </w:rPr>
      </w:pPr>
    </w:p>
    <w:p w14:paraId="199A1BCB" w14:textId="000372E3" w:rsidR="00897780" w:rsidRPr="005C5067" w:rsidRDefault="00897780" w:rsidP="00BA1EEC">
      <w:pPr>
        <w:jc w:val="center"/>
        <w:rPr>
          <w:rFonts w:asciiTheme="minorHAnsi" w:hAnsiTheme="minorHAnsi" w:cstheme="minorHAnsi"/>
          <w:b/>
          <w:bCs/>
          <w:color w:val="AE0A3B"/>
          <w:sz w:val="28"/>
          <w:lang w:val="en-US"/>
        </w:rPr>
      </w:pPr>
      <w:r w:rsidRPr="005C5067">
        <w:rPr>
          <w:rFonts w:asciiTheme="minorHAnsi" w:hAnsiTheme="minorHAnsi" w:cstheme="minorHAnsi"/>
          <w:b/>
          <w:bCs/>
          <w:color w:val="AE0A3B"/>
          <w:sz w:val="28"/>
          <w:lang w:val="en-US"/>
        </w:rPr>
        <w:t>MEETING QUOTATION</w:t>
      </w:r>
    </w:p>
    <w:p w14:paraId="61C4161D" w14:textId="0040C5EC" w:rsidR="0038078B" w:rsidRPr="005C5067" w:rsidRDefault="0038078B" w:rsidP="00BA1EEC">
      <w:pPr>
        <w:jc w:val="center"/>
        <w:rPr>
          <w:rFonts w:asciiTheme="minorHAnsi" w:hAnsiTheme="minorHAnsi" w:cstheme="minorHAnsi"/>
          <w:b/>
          <w:bCs/>
          <w:i/>
          <w:iCs/>
          <w:color w:val="AE0A3B"/>
          <w:sz w:val="28"/>
          <w:lang w:val="en-US"/>
        </w:rPr>
      </w:pPr>
      <w:r w:rsidRPr="005C5067">
        <w:rPr>
          <w:rFonts w:asciiTheme="minorHAnsi" w:hAnsiTheme="minorHAnsi" w:cstheme="minorHAnsi"/>
          <w:b/>
          <w:bCs/>
          <w:i/>
          <w:iCs/>
          <w:color w:val="AE0A3B"/>
          <w:sz w:val="28"/>
          <w:lang w:val="en-US"/>
        </w:rPr>
        <w:t xml:space="preserve">BÁO GIÁ HỘI THẢO </w:t>
      </w:r>
    </w:p>
    <w:p w14:paraId="06D54FB0" w14:textId="7B9E4C28" w:rsidR="00BA1EEC" w:rsidRPr="000C030E" w:rsidRDefault="00BA1EEC" w:rsidP="00E3633F">
      <w:pPr>
        <w:spacing w:after="0"/>
        <w:rPr>
          <w:rFonts w:asciiTheme="minorHAnsi" w:hAnsiTheme="minorHAnsi" w:cstheme="minorHAnsi"/>
          <w:b/>
          <w:color w:val="000000" w:themeColor="text1"/>
          <w:szCs w:val="22"/>
        </w:rPr>
      </w:pPr>
    </w:p>
    <w:p w14:paraId="6C34EF1F" w14:textId="428C52C9" w:rsidR="00AB6832" w:rsidRPr="00670F18" w:rsidRDefault="00A913DE" w:rsidP="00AB6832">
      <w:pPr>
        <w:spacing w:after="0"/>
        <w:jc w:val="both"/>
        <w:rPr>
          <w:rFonts w:asciiTheme="minorHAnsi" w:hAnsiTheme="minorHAnsi" w:cstheme="minorHAnsi"/>
          <w:b/>
          <w:color w:val="000000" w:themeColor="text1"/>
          <w:sz w:val="28"/>
        </w:rPr>
      </w:pPr>
      <w:r>
        <w:rPr>
          <w:rFonts w:asciiTheme="minorHAnsi" w:hAnsiTheme="minorHAnsi" w:cstheme="minorHAnsi"/>
          <w:b/>
          <w:color w:val="000000" w:themeColor="text1"/>
          <w:szCs w:val="22"/>
        </w:rPr>
        <w:t xml:space="preserve">Event </w:t>
      </w:r>
      <w:r w:rsidR="00AB6832" w:rsidRPr="000C030E">
        <w:rPr>
          <w:rFonts w:asciiTheme="minorHAnsi" w:hAnsiTheme="minorHAnsi" w:cstheme="minorHAnsi"/>
          <w:b/>
          <w:color w:val="000000" w:themeColor="text1"/>
          <w:szCs w:val="22"/>
        </w:rPr>
        <w:t>Date</w:t>
      </w:r>
      <w:r w:rsidR="00AB6832" w:rsidRPr="000C030E">
        <w:rPr>
          <w:rFonts w:asciiTheme="minorHAnsi" w:hAnsiTheme="minorHAnsi" w:cstheme="minorHAnsi"/>
          <w:b/>
          <w:color w:val="000000" w:themeColor="text1"/>
          <w:szCs w:val="22"/>
        </w:rPr>
        <w:tab/>
        <w:t xml:space="preserve">: </w:t>
      </w:r>
      <w:r w:rsidR="00670F18" w:rsidRPr="00670F18">
        <w:rPr>
          <w:b/>
          <w:szCs w:val="36"/>
        </w:rPr>
        <w:t>{{event_date}}</w:t>
      </w:r>
    </w:p>
    <w:p w14:paraId="45C66CC6" w14:textId="28B8DF24" w:rsidR="00AB6832" w:rsidRPr="000C030E" w:rsidRDefault="00AB6832" w:rsidP="00AB6832">
      <w:pPr>
        <w:spacing w:after="0" w:line="240" w:lineRule="auto"/>
        <w:jc w:val="both"/>
        <w:rPr>
          <w:rFonts w:asciiTheme="minorHAnsi" w:hAnsiTheme="minorHAnsi" w:cstheme="minorHAnsi"/>
          <w:b/>
          <w:color w:val="000000" w:themeColor="text1"/>
          <w:szCs w:val="22"/>
        </w:rPr>
      </w:pPr>
      <w:r w:rsidRPr="000C030E">
        <w:rPr>
          <w:rFonts w:asciiTheme="minorHAnsi" w:hAnsiTheme="minorHAnsi" w:cstheme="minorHAnsi"/>
          <w:b/>
          <w:color w:val="000000" w:themeColor="text1"/>
          <w:szCs w:val="22"/>
        </w:rPr>
        <w:t>Company</w:t>
      </w:r>
      <w:r w:rsidRPr="000C030E">
        <w:rPr>
          <w:rFonts w:asciiTheme="minorHAnsi" w:hAnsiTheme="minorHAnsi" w:cstheme="minorHAnsi"/>
          <w:b/>
          <w:color w:val="000000" w:themeColor="text1"/>
          <w:szCs w:val="22"/>
        </w:rPr>
        <w:tab/>
        <w:t xml:space="preserve">: </w:t>
      </w:r>
      <w:r w:rsidRPr="000C030E">
        <w:rPr>
          <w:rFonts w:asciiTheme="minorHAnsi" w:hAnsiTheme="minorHAnsi" w:cstheme="minorHAnsi"/>
          <w:b/>
          <w:color w:val="000000" w:themeColor="text1"/>
          <w:szCs w:val="22"/>
        </w:rPr>
        <w:fldChar w:fldCharType="begin"/>
      </w:r>
      <w:r w:rsidRPr="000C030E">
        <w:rPr>
          <w:rFonts w:asciiTheme="minorHAnsi" w:hAnsiTheme="minorHAnsi" w:cstheme="minorHAnsi"/>
          <w:b/>
          <w:color w:val="000000" w:themeColor="text1"/>
          <w:szCs w:val="22"/>
        </w:rPr>
        <w:instrText xml:space="preserve"> HYPERLINK "https://dac-datatech.vn/" </w:instrText>
      </w:r>
      <w:r w:rsidRPr="000C030E">
        <w:rPr>
          <w:rFonts w:asciiTheme="minorHAnsi" w:hAnsiTheme="minorHAnsi" w:cstheme="minorHAnsi"/>
          <w:b/>
          <w:color w:val="000000" w:themeColor="text1"/>
          <w:szCs w:val="22"/>
        </w:rPr>
        <w:fldChar w:fldCharType="separate"/>
      </w:r>
      <w:r w:rsidR="00670F18" w:rsidRPr="00670F18">
        <w:rPr>
          <w:b/>
          <w:szCs w:val="36"/>
        </w:rPr>
        <w:t>{{company_name}}</w:t>
      </w:r>
    </w:p>
    <w:p w14:paraId="6847D326" w14:textId="69046F60" w:rsidR="00AB6832" w:rsidRPr="000C030E" w:rsidRDefault="00AB6832" w:rsidP="00AB6832">
      <w:pPr>
        <w:spacing w:after="0"/>
        <w:jc w:val="both"/>
        <w:rPr>
          <w:rFonts w:asciiTheme="minorHAnsi" w:hAnsiTheme="minorHAnsi" w:cstheme="minorHAnsi"/>
          <w:b/>
          <w:color w:val="000000" w:themeColor="text1"/>
          <w:szCs w:val="22"/>
        </w:rPr>
      </w:pPr>
      <w:r w:rsidRPr="000C030E">
        <w:rPr>
          <w:rFonts w:asciiTheme="minorHAnsi" w:hAnsiTheme="minorHAnsi" w:cstheme="minorHAnsi"/>
          <w:b/>
          <w:color w:val="000000" w:themeColor="text1"/>
          <w:szCs w:val="22"/>
        </w:rPr>
        <w:fldChar w:fldCharType="end"/>
      </w:r>
      <w:r w:rsidRPr="000C030E">
        <w:rPr>
          <w:rFonts w:asciiTheme="minorHAnsi" w:hAnsiTheme="minorHAnsi" w:cstheme="minorHAnsi"/>
          <w:b/>
          <w:color w:val="000000" w:themeColor="text1"/>
          <w:szCs w:val="22"/>
        </w:rPr>
        <w:t>Contact</w:t>
      </w:r>
      <w:r w:rsidR="000C030E">
        <w:rPr>
          <w:rFonts w:asciiTheme="minorHAnsi" w:hAnsiTheme="minorHAnsi" w:cstheme="minorHAnsi"/>
          <w:b/>
          <w:color w:val="000000" w:themeColor="text1"/>
          <w:szCs w:val="22"/>
        </w:rPr>
        <w:tab/>
      </w:r>
      <w:r w:rsidRPr="000C030E">
        <w:rPr>
          <w:rFonts w:asciiTheme="minorHAnsi" w:hAnsiTheme="minorHAnsi" w:cstheme="minorHAnsi"/>
          <w:b/>
          <w:color w:val="000000" w:themeColor="text1"/>
          <w:szCs w:val="22"/>
        </w:rPr>
        <w:tab/>
        <w:t xml:space="preserve">: </w:t>
      </w:r>
      <w:bookmarkStart w:id="0" w:name="_Hlk237460487"/>
      <w:r w:rsidR="00670F18">
        <w:rPr>
          <w:rFonts w:asciiTheme="minorHAnsi" w:hAnsiTheme="minorHAnsi" w:cstheme="minorHAnsi"/>
          <w:b/>
          <w:color w:val="000000" w:themeColor="text1"/>
          <w:szCs w:val="22"/>
        </w:rPr>
        <w:t xml:space="preserve">{{contact_name_en}} </w:t>
      </w:r>
      <w:bookmarkEnd w:id="0"/>
      <w:r w:rsidR="00670F18">
        <w:rPr>
          <w:rFonts w:asciiTheme="minorHAnsi" w:hAnsiTheme="minorHAnsi" w:cstheme="minorHAnsi"/>
          <w:b/>
          <w:color w:val="000000" w:themeColor="text1"/>
          <w:szCs w:val="22"/>
        </w:rPr>
        <w:t>{{phone}}</w:t>
      </w:r>
    </w:p>
    <w:p w14:paraId="5D7D9B7D" w14:textId="75F4D03D" w:rsidR="00AB6832" w:rsidRPr="000C030E" w:rsidRDefault="00AB6832" w:rsidP="00AB6832">
      <w:pPr>
        <w:tabs>
          <w:tab w:val="left" w:pos="2340"/>
        </w:tabs>
        <w:jc w:val="both"/>
        <w:rPr>
          <w:rFonts w:asciiTheme="minorHAnsi" w:hAnsiTheme="minorHAnsi" w:cstheme="minorHAnsi"/>
          <w:b/>
          <w:bCs/>
          <w:i/>
          <w:iCs/>
          <w:color w:val="000000" w:themeColor="text1"/>
          <w:szCs w:val="22"/>
          <w:lang w:val="en-US"/>
        </w:rPr>
      </w:pPr>
      <w:r w:rsidRPr="000C030E">
        <w:rPr>
          <w:rFonts w:asciiTheme="minorHAnsi" w:hAnsiTheme="minorHAnsi" w:cstheme="minorHAnsi"/>
          <w:b/>
          <w:color w:val="000000" w:themeColor="text1"/>
          <w:szCs w:val="22"/>
        </w:rPr>
        <w:t xml:space="preserve">Hotel Rep        </w:t>
      </w:r>
      <w:r w:rsidR="000C030E">
        <w:rPr>
          <w:rFonts w:asciiTheme="minorHAnsi" w:hAnsiTheme="minorHAnsi" w:cstheme="minorHAnsi"/>
          <w:b/>
          <w:color w:val="000000" w:themeColor="text1"/>
          <w:szCs w:val="22"/>
        </w:rPr>
        <w:t xml:space="preserve">   </w:t>
      </w:r>
      <w:r w:rsidRPr="000C030E">
        <w:rPr>
          <w:rFonts w:asciiTheme="minorHAnsi" w:hAnsiTheme="minorHAnsi" w:cstheme="minorHAnsi"/>
          <w:b/>
          <w:color w:val="000000" w:themeColor="text1"/>
          <w:szCs w:val="22"/>
        </w:rPr>
        <w:t xml:space="preserve">: </w:t>
      </w:r>
      <w:r w:rsidR="004641E1" w:rsidRPr="004641E1">
        <w:rPr>
          <w:rFonts w:asciiTheme="minorHAnsi" w:hAnsiTheme="minorHAnsi" w:cstheme="minorHAnsi"/>
          <w:b/>
          <w:color w:val="000000" w:themeColor="text1"/>
          <w:szCs w:val="22"/>
        </w:rPr>
        <w:t>{{sales_rep_name}} - {{sales_rep_title}}</w:t>
      </w:r>
    </w:p>
    <w:p w14:paraId="7515356D" w14:textId="1E0135F0" w:rsidR="00AB6832" w:rsidRPr="000C030E" w:rsidRDefault="00AB6832" w:rsidP="00AB6832">
      <w:pPr>
        <w:tabs>
          <w:tab w:val="left" w:pos="2340"/>
        </w:tabs>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 xml:space="preserve">Dear </w:t>
      </w:r>
      <w:r w:rsidR="007271DD" w:rsidRPr="007271DD">
        <w:rPr>
          <w:rFonts w:asciiTheme="minorHAnsi" w:hAnsiTheme="minorHAnsi" w:cstheme="minorHAnsi"/>
          <w:b/>
          <w:bCs/>
          <w:szCs w:val="22"/>
        </w:rPr>
        <w:t>{{contact_name_en}}</w:t>
      </w:r>
      <w:r w:rsidRPr="000C030E">
        <w:rPr>
          <w:rFonts w:asciiTheme="minorHAnsi" w:hAnsiTheme="minorHAnsi" w:cstheme="minorHAnsi"/>
          <w:b/>
          <w:bCs/>
          <w:szCs w:val="22"/>
        </w:rPr>
        <w:t xml:space="preserve">, </w:t>
      </w:r>
    </w:p>
    <w:p w14:paraId="29422E38" w14:textId="49AF7A1A" w:rsidR="0038078B" w:rsidRPr="000C030E" w:rsidRDefault="0038078B" w:rsidP="0038078B">
      <w:pPr>
        <w:tabs>
          <w:tab w:val="left" w:pos="2340"/>
        </w:tabs>
        <w:spacing w:after="0" w:line="240" w:lineRule="auto"/>
        <w:jc w:val="both"/>
        <w:rPr>
          <w:rFonts w:asciiTheme="minorHAnsi" w:hAnsiTheme="minorHAnsi" w:cstheme="minorHAnsi"/>
          <w:b/>
          <w:bCs/>
          <w:szCs w:val="22"/>
        </w:rPr>
      </w:pPr>
    </w:p>
    <w:p w14:paraId="6AF3E1D3" w14:textId="4C34498C" w:rsidR="0038078B" w:rsidRPr="000C030E" w:rsidRDefault="0038078B" w:rsidP="0038078B">
      <w:pPr>
        <w:spacing w:after="0" w:line="240" w:lineRule="auto"/>
        <w:rPr>
          <w:rFonts w:asciiTheme="minorHAnsi" w:hAnsiTheme="minorHAnsi" w:cstheme="minorHAnsi"/>
          <w:i/>
          <w:iCs/>
          <w:szCs w:val="22"/>
          <w:lang w:val="en-US"/>
        </w:rPr>
      </w:pPr>
      <w:r w:rsidRPr="000C030E">
        <w:rPr>
          <w:rFonts w:asciiTheme="minorHAnsi" w:hAnsiTheme="minorHAnsi" w:cstheme="minorHAnsi"/>
          <w:b/>
          <w:bCs/>
          <w:i/>
          <w:iCs/>
          <w:szCs w:val="22"/>
        </w:rPr>
        <w:t xml:space="preserve">Thân gửi </w:t>
      </w:r>
      <w:r w:rsidR="0034357E" w:rsidRPr="0034357E">
        <w:rPr>
          <w:rFonts w:asciiTheme="minorHAnsi" w:hAnsiTheme="minorHAnsi" w:cstheme="minorHAnsi"/>
          <w:b/>
          <w:bCs/>
          <w:i/>
          <w:iCs/>
          <w:szCs w:val="22"/>
        </w:rPr>
        <w:t>{{contact_name_</w:t>
      </w:r>
      <w:r w:rsidR="0034357E">
        <w:rPr>
          <w:rFonts w:asciiTheme="minorHAnsi" w:hAnsiTheme="minorHAnsi" w:cstheme="minorHAnsi"/>
          <w:b/>
          <w:bCs/>
          <w:i/>
          <w:iCs/>
          <w:szCs w:val="22"/>
        </w:rPr>
        <w:t>vi</w:t>
      </w:r>
      <w:r w:rsidR="0034357E" w:rsidRPr="0034357E">
        <w:rPr>
          <w:rFonts w:asciiTheme="minorHAnsi" w:hAnsiTheme="minorHAnsi" w:cstheme="minorHAnsi"/>
          <w:b/>
          <w:bCs/>
          <w:i/>
          <w:iCs/>
          <w:szCs w:val="22"/>
        </w:rPr>
        <w:t>}}</w:t>
      </w:r>
      <w:r w:rsidRPr="000C030E">
        <w:rPr>
          <w:rFonts w:asciiTheme="minorHAnsi" w:hAnsiTheme="minorHAnsi" w:cstheme="minorHAnsi"/>
          <w:b/>
          <w:bCs/>
          <w:i/>
          <w:iCs/>
          <w:szCs w:val="22"/>
          <w:lang w:val="en-US"/>
        </w:rPr>
        <w:t>,</w:t>
      </w:r>
    </w:p>
    <w:p w14:paraId="292B406F" w14:textId="77777777" w:rsidR="0038078B" w:rsidRPr="000C030E" w:rsidRDefault="0038078B" w:rsidP="0038078B">
      <w:pPr>
        <w:tabs>
          <w:tab w:val="left" w:pos="2340"/>
        </w:tabs>
        <w:spacing w:after="0" w:line="240" w:lineRule="auto"/>
        <w:jc w:val="both"/>
        <w:rPr>
          <w:rFonts w:asciiTheme="minorHAnsi" w:hAnsiTheme="minorHAnsi" w:cstheme="minorHAnsi"/>
          <w:b/>
          <w:bCs/>
          <w:i/>
          <w:iCs/>
          <w:szCs w:val="22"/>
          <w:lang w:val="en-US"/>
        </w:rPr>
      </w:pPr>
    </w:p>
    <w:p w14:paraId="7B53A1A3" w14:textId="72E0458C" w:rsidR="0038078B" w:rsidRPr="000C030E"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 xml:space="preserve">Warm greetings from </w:t>
      </w:r>
      <w:r w:rsidRPr="000C030E">
        <w:rPr>
          <w:rFonts w:asciiTheme="minorHAnsi" w:hAnsiTheme="minorHAnsi" w:cstheme="minorHAnsi"/>
          <w:b/>
          <w:bCs/>
          <w:szCs w:val="22"/>
        </w:rPr>
        <w:t xml:space="preserve">Movenpick Living </w:t>
      </w:r>
      <w:r w:rsidRPr="000C030E">
        <w:rPr>
          <w:rFonts w:asciiTheme="minorHAnsi" w:hAnsiTheme="minorHAnsi" w:cstheme="minorHAnsi"/>
          <w:b/>
          <w:bCs/>
          <w:szCs w:val="22"/>
          <w:lang w:val="en-US"/>
        </w:rPr>
        <w:t>West</w:t>
      </w:r>
      <w:r w:rsidRPr="000C030E">
        <w:rPr>
          <w:rFonts w:asciiTheme="minorHAnsi" w:hAnsiTheme="minorHAnsi" w:cstheme="minorHAnsi"/>
          <w:b/>
          <w:bCs/>
          <w:szCs w:val="22"/>
        </w:rPr>
        <w:t xml:space="preserve"> Hanoi</w:t>
      </w:r>
      <w:r w:rsidRPr="000C030E">
        <w:rPr>
          <w:rFonts w:asciiTheme="minorHAnsi" w:hAnsiTheme="minorHAnsi" w:cstheme="minorHAnsi"/>
          <w:szCs w:val="22"/>
        </w:rPr>
        <w:t>!</w:t>
      </w:r>
    </w:p>
    <w:p w14:paraId="526CD6B6" w14:textId="24AEA4B0" w:rsidR="0038078B" w:rsidRPr="000C030E" w:rsidRDefault="0038078B" w:rsidP="0038078B">
      <w:pPr>
        <w:tabs>
          <w:tab w:val="left" w:pos="2340"/>
        </w:tabs>
        <w:spacing w:after="0" w:line="240" w:lineRule="auto"/>
        <w:jc w:val="both"/>
        <w:rPr>
          <w:rFonts w:asciiTheme="minorHAnsi" w:hAnsiTheme="minorHAnsi" w:cstheme="minorHAnsi"/>
          <w:i/>
          <w:iCs/>
          <w:szCs w:val="22"/>
          <w:lang w:val="en-US"/>
        </w:rPr>
      </w:pPr>
      <w:r w:rsidRPr="000C030E">
        <w:rPr>
          <w:rFonts w:asciiTheme="minorHAnsi" w:hAnsiTheme="minorHAnsi" w:cstheme="minorHAnsi"/>
          <w:i/>
          <w:iCs/>
          <w:szCs w:val="22"/>
        </w:rPr>
        <w:t>Lời chào trân trọng nhất t</w:t>
      </w:r>
      <w:r w:rsidRPr="000C030E">
        <w:rPr>
          <w:rFonts w:asciiTheme="minorHAnsi" w:hAnsiTheme="minorHAnsi" w:cstheme="minorHAnsi"/>
          <w:i/>
          <w:iCs/>
          <w:szCs w:val="22"/>
          <w:lang w:val="en-US"/>
        </w:rPr>
        <w:t xml:space="preserve">ừ khách sạn </w:t>
      </w:r>
      <w:r w:rsidRPr="000C030E">
        <w:rPr>
          <w:rFonts w:asciiTheme="minorHAnsi" w:hAnsiTheme="minorHAnsi" w:cstheme="minorHAnsi"/>
          <w:b/>
          <w:bCs/>
          <w:i/>
          <w:iCs/>
          <w:szCs w:val="22"/>
          <w:lang w:val="en-US"/>
        </w:rPr>
        <w:t>Movenpick Living West Hà Nội</w:t>
      </w:r>
      <w:r w:rsidRPr="000C030E">
        <w:rPr>
          <w:rFonts w:asciiTheme="minorHAnsi" w:hAnsiTheme="minorHAnsi" w:cstheme="minorHAnsi"/>
          <w:i/>
          <w:iCs/>
          <w:szCs w:val="22"/>
          <w:lang w:val="en-US"/>
        </w:rPr>
        <w:t>!</w:t>
      </w:r>
    </w:p>
    <w:p w14:paraId="3475DE8F" w14:textId="29E544C3" w:rsidR="0038078B" w:rsidRPr="000C030E" w:rsidRDefault="0038078B" w:rsidP="0038078B">
      <w:pPr>
        <w:tabs>
          <w:tab w:val="left" w:pos="6795"/>
        </w:tabs>
        <w:spacing w:after="0" w:line="240" w:lineRule="auto"/>
        <w:jc w:val="both"/>
        <w:rPr>
          <w:rFonts w:asciiTheme="minorHAnsi" w:hAnsiTheme="minorHAnsi" w:cstheme="minorHAnsi"/>
          <w:i/>
          <w:iCs/>
          <w:szCs w:val="22"/>
          <w:lang w:val="en-US"/>
        </w:rPr>
      </w:pPr>
      <w:r w:rsidRPr="000C030E">
        <w:rPr>
          <w:rFonts w:asciiTheme="minorHAnsi" w:hAnsiTheme="minorHAnsi" w:cstheme="minorHAnsi"/>
          <w:i/>
          <w:iCs/>
          <w:szCs w:val="22"/>
          <w:lang w:val="en-US"/>
        </w:rPr>
        <w:tab/>
      </w:r>
    </w:p>
    <w:p w14:paraId="28E7D0A5" w14:textId="06D80FDD" w:rsidR="0038078B" w:rsidRPr="000C030E"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 xml:space="preserve">Thank you so much for your interest in </w:t>
      </w:r>
      <w:r w:rsidRPr="000C030E">
        <w:rPr>
          <w:rFonts w:asciiTheme="minorHAnsi" w:hAnsiTheme="minorHAnsi" w:cstheme="minorHAnsi"/>
          <w:b/>
          <w:bCs/>
          <w:szCs w:val="22"/>
        </w:rPr>
        <w:t xml:space="preserve">Movenpick Living </w:t>
      </w:r>
      <w:r w:rsidRPr="000C030E">
        <w:rPr>
          <w:rFonts w:asciiTheme="minorHAnsi" w:hAnsiTheme="minorHAnsi" w:cstheme="minorHAnsi"/>
          <w:b/>
          <w:bCs/>
          <w:szCs w:val="22"/>
          <w:lang w:val="en-US"/>
        </w:rPr>
        <w:t>West</w:t>
      </w:r>
      <w:r w:rsidRPr="000C030E">
        <w:rPr>
          <w:rFonts w:asciiTheme="minorHAnsi" w:hAnsiTheme="minorHAnsi" w:cstheme="minorHAnsi"/>
          <w:b/>
          <w:bCs/>
          <w:szCs w:val="22"/>
        </w:rPr>
        <w:t xml:space="preserve"> Hanoi</w:t>
      </w:r>
      <w:r w:rsidRPr="000C030E">
        <w:rPr>
          <w:rFonts w:asciiTheme="minorHAnsi" w:hAnsiTheme="minorHAnsi" w:cstheme="minorHAnsi"/>
          <w:szCs w:val="22"/>
        </w:rPr>
        <w:t xml:space="preserve"> and we hope to have chance to host your colleagues/clients in our inspiring yet heart-warming place. </w:t>
      </w:r>
    </w:p>
    <w:p w14:paraId="603C025C" w14:textId="1618EB69" w:rsidR="0038078B" w:rsidRPr="000C030E" w:rsidRDefault="0038078B" w:rsidP="0038078B">
      <w:pPr>
        <w:tabs>
          <w:tab w:val="left" w:pos="2340"/>
        </w:tabs>
        <w:spacing w:after="0" w:line="240" w:lineRule="auto"/>
        <w:jc w:val="both"/>
        <w:rPr>
          <w:rFonts w:asciiTheme="minorHAnsi" w:hAnsiTheme="minorHAnsi" w:cstheme="minorHAnsi"/>
          <w:i/>
          <w:iCs/>
          <w:szCs w:val="22"/>
        </w:rPr>
      </w:pPr>
      <w:r w:rsidRPr="000C030E">
        <w:rPr>
          <w:rFonts w:asciiTheme="minorHAnsi" w:hAnsiTheme="minorHAnsi" w:cstheme="minorHAnsi"/>
          <w:i/>
          <w:iCs/>
          <w:szCs w:val="22"/>
        </w:rPr>
        <w:t xml:space="preserve">Cảm ơn Quý khách hàng đã dành sự quan tâm sử dụng dịch vụ của khách sạn </w:t>
      </w:r>
      <w:r w:rsidRPr="000C030E">
        <w:rPr>
          <w:rFonts w:asciiTheme="minorHAnsi" w:hAnsiTheme="minorHAnsi" w:cstheme="minorHAnsi"/>
          <w:b/>
          <w:bCs/>
          <w:i/>
          <w:iCs/>
          <w:szCs w:val="22"/>
        </w:rPr>
        <w:t xml:space="preserve">Movenpick Living </w:t>
      </w:r>
      <w:r w:rsidRPr="000C030E">
        <w:rPr>
          <w:rFonts w:asciiTheme="minorHAnsi" w:hAnsiTheme="minorHAnsi" w:cstheme="minorHAnsi"/>
          <w:b/>
          <w:bCs/>
          <w:i/>
          <w:iCs/>
          <w:szCs w:val="22"/>
          <w:lang w:val="en-US"/>
        </w:rPr>
        <w:t>West</w:t>
      </w:r>
      <w:r w:rsidRPr="000C030E">
        <w:rPr>
          <w:rFonts w:asciiTheme="minorHAnsi" w:hAnsiTheme="minorHAnsi" w:cstheme="minorHAnsi"/>
          <w:b/>
          <w:bCs/>
          <w:i/>
          <w:iCs/>
          <w:szCs w:val="22"/>
        </w:rPr>
        <w:t xml:space="preserve"> Hanoi</w:t>
      </w:r>
      <w:r w:rsidRPr="000C030E">
        <w:rPr>
          <w:rFonts w:asciiTheme="minorHAnsi" w:hAnsiTheme="minorHAnsi" w:cstheme="minorHAnsi"/>
          <w:i/>
          <w:iCs/>
          <w:szCs w:val="22"/>
        </w:rPr>
        <w:t xml:space="preserve">. Chúng tôi rất hân hạnh được có cơ hội đón tiếp quý khách hàng trong thời gian tới. </w:t>
      </w:r>
    </w:p>
    <w:p w14:paraId="79337B01" w14:textId="77777777" w:rsidR="0038078B" w:rsidRPr="000C030E" w:rsidRDefault="0038078B" w:rsidP="0038078B">
      <w:pPr>
        <w:tabs>
          <w:tab w:val="left" w:pos="2340"/>
        </w:tabs>
        <w:spacing w:after="0" w:line="240" w:lineRule="auto"/>
        <w:jc w:val="both"/>
        <w:rPr>
          <w:rFonts w:asciiTheme="minorHAnsi" w:hAnsiTheme="minorHAnsi" w:cstheme="minorHAnsi"/>
          <w:i/>
          <w:iCs/>
          <w:szCs w:val="22"/>
        </w:rPr>
      </w:pPr>
    </w:p>
    <w:p w14:paraId="4702D1AB" w14:textId="5713A1FC" w:rsidR="0038078B" w:rsidRPr="00044BFB"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Please take some time to discover our special offer to</w:t>
      </w:r>
      <w:r w:rsidR="005A1AEC">
        <w:rPr>
          <w:rFonts w:asciiTheme="minorHAnsi" w:hAnsiTheme="minorHAnsi" w:cstheme="minorHAnsi"/>
          <w:szCs w:val="22"/>
        </w:rPr>
        <w:t xml:space="preserve"> </w:t>
      </w:r>
      <w:r w:rsidR="005A1AEC" w:rsidRPr="00BE2BDB">
        <w:rPr>
          <w:rFonts w:asciiTheme="minorHAnsi" w:hAnsiTheme="minorHAnsi" w:cstheme="minorHAnsi"/>
          <w:b/>
          <w:bCs/>
          <w:szCs w:val="22"/>
        </w:rPr>
        <w:t>{{company_name}}</w:t>
      </w:r>
      <w:r w:rsidR="005A1AEC" w:rsidRPr="005A1AEC">
        <w:rPr>
          <w:rFonts w:asciiTheme="minorHAnsi" w:hAnsiTheme="minorHAnsi" w:cstheme="minorHAnsi"/>
          <w:szCs w:val="22"/>
        </w:rPr>
        <w:t xml:space="preserve"> </w:t>
      </w:r>
      <w:r w:rsidRPr="00044BFB">
        <w:rPr>
          <w:rFonts w:asciiTheme="minorHAnsi" w:hAnsiTheme="minorHAnsi" w:cstheme="minorHAnsi"/>
          <w:szCs w:val="22"/>
        </w:rPr>
        <w:t xml:space="preserve">for your consideration as below. </w:t>
      </w:r>
    </w:p>
    <w:p w14:paraId="52327426" w14:textId="4759FC26" w:rsidR="0038078B" w:rsidRPr="000C030E" w:rsidRDefault="0038078B" w:rsidP="0038078B">
      <w:pPr>
        <w:spacing w:after="0" w:line="240" w:lineRule="auto"/>
        <w:rPr>
          <w:rFonts w:asciiTheme="minorHAnsi" w:hAnsiTheme="minorHAnsi" w:cstheme="minorHAnsi"/>
          <w:i/>
          <w:iCs/>
          <w:szCs w:val="22"/>
        </w:rPr>
      </w:pPr>
      <w:r w:rsidRPr="000C030E">
        <w:rPr>
          <w:rFonts w:asciiTheme="minorHAnsi" w:hAnsiTheme="minorHAnsi" w:cstheme="minorHAnsi"/>
          <w:i/>
          <w:iCs/>
          <w:szCs w:val="22"/>
        </w:rPr>
        <w:t xml:space="preserve">Khách sạn xin gửi báo giá đặc biệt để Quý khách hàng tham khảo cho </w:t>
      </w:r>
      <w:r w:rsidR="005A1AEC" w:rsidRPr="00BE2BDB">
        <w:rPr>
          <w:rFonts w:asciiTheme="minorHAnsi" w:hAnsiTheme="minorHAnsi" w:cstheme="minorHAnsi"/>
          <w:b/>
          <w:bCs/>
          <w:szCs w:val="22"/>
        </w:rPr>
        <w:t>{{company_name}}</w:t>
      </w:r>
      <w:r w:rsidR="00F85C91" w:rsidRPr="000C030E">
        <w:rPr>
          <w:rFonts w:asciiTheme="minorHAnsi" w:hAnsiTheme="minorHAnsi" w:cstheme="minorHAnsi"/>
          <w:i/>
          <w:iCs/>
          <w:szCs w:val="22"/>
        </w:rPr>
        <w:t xml:space="preserve"> </w:t>
      </w:r>
      <w:r w:rsidRPr="000C030E">
        <w:rPr>
          <w:rFonts w:asciiTheme="minorHAnsi" w:hAnsiTheme="minorHAnsi" w:cstheme="minorHAnsi"/>
          <w:i/>
          <w:iCs/>
          <w:szCs w:val="22"/>
        </w:rPr>
        <w:t>như dưới đây</w:t>
      </w:r>
    </w:p>
    <w:p w14:paraId="749EA646" w14:textId="77777777" w:rsidR="0038078B" w:rsidRPr="000C030E" w:rsidRDefault="0038078B" w:rsidP="0038078B">
      <w:pPr>
        <w:tabs>
          <w:tab w:val="left" w:pos="2340"/>
        </w:tabs>
        <w:spacing w:after="0" w:line="240" w:lineRule="auto"/>
        <w:jc w:val="both"/>
        <w:rPr>
          <w:rFonts w:asciiTheme="minorHAnsi" w:hAnsiTheme="minorHAnsi" w:cstheme="minorHAnsi"/>
          <w:i/>
          <w:iCs/>
          <w:szCs w:val="22"/>
        </w:rPr>
      </w:pPr>
    </w:p>
    <w:p w14:paraId="055DCEC8" w14:textId="77777777" w:rsidR="0038078B" w:rsidRPr="000C030E" w:rsidRDefault="0038078B" w:rsidP="0038078B">
      <w:pPr>
        <w:tabs>
          <w:tab w:val="left" w:pos="2340"/>
        </w:tabs>
        <w:spacing w:after="0" w:line="240" w:lineRule="auto"/>
        <w:jc w:val="both"/>
        <w:rPr>
          <w:rFonts w:asciiTheme="minorHAnsi" w:hAnsiTheme="minorHAnsi" w:cstheme="minorHAnsi"/>
          <w:szCs w:val="22"/>
        </w:rPr>
      </w:pPr>
      <w:r w:rsidRPr="000C030E">
        <w:rPr>
          <w:rFonts w:asciiTheme="minorHAnsi" w:hAnsiTheme="minorHAnsi" w:cstheme="minorHAnsi"/>
          <w:szCs w:val="22"/>
        </w:rPr>
        <w:t>Best regards,</w:t>
      </w:r>
    </w:p>
    <w:p w14:paraId="7AD2922A" w14:textId="77777777" w:rsidR="0038078B" w:rsidRPr="000C030E" w:rsidRDefault="0038078B" w:rsidP="0038078B">
      <w:pPr>
        <w:tabs>
          <w:tab w:val="left" w:pos="2340"/>
        </w:tabs>
        <w:spacing w:after="0" w:line="240" w:lineRule="auto"/>
        <w:jc w:val="both"/>
        <w:rPr>
          <w:rFonts w:asciiTheme="minorHAnsi" w:hAnsiTheme="minorHAnsi" w:cstheme="minorHAnsi"/>
          <w:i/>
          <w:iCs/>
          <w:szCs w:val="22"/>
        </w:rPr>
      </w:pPr>
      <w:r w:rsidRPr="000C030E">
        <w:rPr>
          <w:rFonts w:asciiTheme="minorHAnsi" w:hAnsiTheme="minorHAnsi" w:cstheme="minorHAnsi"/>
          <w:i/>
          <w:iCs/>
          <w:szCs w:val="22"/>
        </w:rPr>
        <w:t>Trân trọng,</w:t>
      </w:r>
    </w:p>
    <w:p w14:paraId="14031418" w14:textId="57E32B76" w:rsidR="00C93B68" w:rsidRPr="000C030E" w:rsidRDefault="00C93B68" w:rsidP="00C93B68">
      <w:pPr>
        <w:tabs>
          <w:tab w:val="left" w:pos="2340"/>
        </w:tabs>
        <w:spacing w:after="0" w:line="240" w:lineRule="auto"/>
        <w:rPr>
          <w:rFonts w:asciiTheme="minorHAnsi" w:hAnsiTheme="minorHAnsi" w:cstheme="minorHAnsi"/>
          <w:noProof/>
          <w:szCs w:val="22"/>
        </w:rPr>
      </w:pPr>
    </w:p>
    <w:p w14:paraId="4107259C" w14:textId="0C2CA476" w:rsidR="00730257" w:rsidRPr="000C030E" w:rsidRDefault="00730257" w:rsidP="00C93B68">
      <w:pPr>
        <w:tabs>
          <w:tab w:val="left" w:pos="2340"/>
        </w:tabs>
        <w:spacing w:after="0" w:line="240" w:lineRule="auto"/>
        <w:rPr>
          <w:rFonts w:asciiTheme="minorHAnsi" w:hAnsiTheme="minorHAnsi" w:cstheme="minorHAnsi"/>
          <w:noProof/>
          <w:szCs w:val="22"/>
        </w:rPr>
      </w:pPr>
    </w:p>
    <w:p w14:paraId="27ADFE23" w14:textId="77777777" w:rsidR="00730257" w:rsidRPr="000C030E" w:rsidRDefault="00730257" w:rsidP="00C93B68">
      <w:pPr>
        <w:tabs>
          <w:tab w:val="left" w:pos="2340"/>
        </w:tabs>
        <w:spacing w:after="0" w:line="240" w:lineRule="auto"/>
        <w:rPr>
          <w:rFonts w:asciiTheme="minorHAnsi" w:hAnsiTheme="minorHAnsi" w:cstheme="minorHAnsi"/>
          <w:i/>
          <w:iCs/>
          <w:szCs w:val="22"/>
        </w:rPr>
      </w:pPr>
    </w:p>
    <w:p w14:paraId="4718F970" w14:textId="77777777" w:rsidR="00170F0A" w:rsidRDefault="00170F0A" w:rsidP="00730257">
      <w:pPr>
        <w:spacing w:after="0"/>
        <w:jc w:val="both"/>
        <w:rPr>
          <w:rFonts w:asciiTheme="minorHAnsi" w:hAnsiTheme="minorHAnsi" w:cstheme="minorHAnsi"/>
          <w:b/>
          <w:bCs/>
          <w:szCs w:val="22"/>
        </w:rPr>
      </w:pPr>
      <w:r w:rsidRPr="00170F0A">
        <w:rPr>
          <w:rFonts w:asciiTheme="minorHAnsi" w:hAnsiTheme="minorHAnsi" w:cstheme="minorHAnsi"/>
          <w:b/>
          <w:bCs/>
          <w:szCs w:val="22"/>
        </w:rPr>
        <w:t>{{sales_rep_name}}</w:t>
      </w:r>
    </w:p>
    <w:p w14:paraId="73529B12" w14:textId="77777777" w:rsidR="00170F0A" w:rsidRDefault="00170F0A" w:rsidP="00730257">
      <w:pPr>
        <w:spacing w:after="0"/>
        <w:jc w:val="both"/>
        <w:rPr>
          <w:rFonts w:asciiTheme="minorHAnsi" w:hAnsiTheme="minorHAnsi" w:cstheme="minorHAnsi"/>
          <w:b/>
          <w:bCs/>
          <w:szCs w:val="22"/>
        </w:rPr>
      </w:pPr>
      <w:r w:rsidRPr="00170F0A">
        <w:rPr>
          <w:rFonts w:asciiTheme="minorHAnsi" w:hAnsiTheme="minorHAnsi" w:cstheme="minorHAnsi"/>
          <w:b/>
          <w:bCs/>
          <w:szCs w:val="22"/>
        </w:rPr>
        <w:t>{{sales_rep_title}}</w:t>
      </w:r>
    </w:p>
    <w:p w14:paraId="0C9E8A5F" w14:textId="7F7B2595" w:rsidR="00730257" w:rsidRPr="000C030E" w:rsidRDefault="00730257" w:rsidP="00730257">
      <w:pPr>
        <w:spacing w:after="0"/>
        <w:jc w:val="both"/>
        <w:rPr>
          <w:rFonts w:asciiTheme="minorHAnsi" w:hAnsiTheme="minorHAnsi" w:cstheme="minorHAnsi"/>
          <w:b/>
          <w:bCs/>
          <w:szCs w:val="22"/>
        </w:rPr>
      </w:pPr>
      <w:r w:rsidRPr="000C030E">
        <w:rPr>
          <w:rFonts w:asciiTheme="minorHAnsi" w:hAnsiTheme="minorHAnsi" w:cstheme="minorHAnsi"/>
          <w:b/>
          <w:bCs/>
          <w:szCs w:val="22"/>
        </w:rPr>
        <w:t xml:space="preserve">Cell: </w:t>
      </w:r>
      <w:r w:rsidR="00170F0A" w:rsidRPr="00170F0A">
        <w:rPr>
          <w:rFonts w:asciiTheme="minorHAnsi" w:hAnsiTheme="minorHAnsi" w:cstheme="minorHAnsi"/>
          <w:b/>
          <w:bCs/>
          <w:szCs w:val="22"/>
        </w:rPr>
        <w:t>{{sales_rep_phone}}</w:t>
      </w:r>
    </w:p>
    <w:p w14:paraId="36DCC614" w14:textId="3DFEC276" w:rsidR="0047175E" w:rsidRPr="000C030E" w:rsidRDefault="0047175E" w:rsidP="0047175E">
      <w:pPr>
        <w:tabs>
          <w:tab w:val="left" w:pos="2340"/>
        </w:tabs>
        <w:jc w:val="both"/>
        <w:rPr>
          <w:rFonts w:asciiTheme="minorHAnsi" w:hAnsiTheme="minorHAnsi" w:cstheme="minorHAnsi"/>
          <w:szCs w:val="22"/>
        </w:rPr>
      </w:pPr>
      <w:r w:rsidRPr="000C030E">
        <w:rPr>
          <w:rFonts w:asciiTheme="minorHAnsi" w:hAnsiTheme="minorHAnsi" w:cstheme="minorHAnsi"/>
          <w:b/>
          <w:bCs/>
          <w:szCs w:val="22"/>
        </w:rPr>
        <w:t xml:space="preserve">Email: </w:t>
      </w:r>
      <w:r w:rsidR="00170F0A" w:rsidRPr="00170F0A">
        <w:rPr>
          <w:rFonts w:asciiTheme="minorHAnsi" w:hAnsiTheme="minorHAnsi" w:cstheme="minorHAnsi"/>
          <w:b/>
          <w:bCs/>
          <w:color w:val="0070C0"/>
          <w:szCs w:val="22"/>
          <w:u w:val="single"/>
        </w:rPr>
        <w:t>{{sales_rep_email}}</w:t>
      </w:r>
    </w:p>
    <w:p w14:paraId="56BDB75A" w14:textId="77777777" w:rsidR="0032484D" w:rsidRPr="000C030E" w:rsidRDefault="0032484D" w:rsidP="00A827F2">
      <w:pPr>
        <w:spacing w:after="0"/>
        <w:jc w:val="both"/>
        <w:rPr>
          <w:rFonts w:asciiTheme="minorHAnsi" w:hAnsiTheme="minorHAnsi" w:cstheme="minorHAnsi"/>
          <w:color w:val="FF0000"/>
          <w:szCs w:val="22"/>
        </w:rPr>
      </w:pPr>
    </w:p>
    <w:p w14:paraId="409CABD6" w14:textId="45A3F77C" w:rsidR="001D1AE2" w:rsidRPr="000C030E" w:rsidRDefault="001D1AE2" w:rsidP="00A827F2">
      <w:pPr>
        <w:spacing w:after="0"/>
        <w:jc w:val="both"/>
        <w:rPr>
          <w:rFonts w:asciiTheme="minorHAnsi" w:hAnsiTheme="minorHAnsi" w:cstheme="minorHAnsi"/>
          <w:color w:val="FF0000"/>
          <w:szCs w:val="22"/>
        </w:rPr>
      </w:pPr>
    </w:p>
    <w:p w14:paraId="3E5A332D" w14:textId="256A2B1A" w:rsidR="008E3B26" w:rsidRPr="000C030E" w:rsidRDefault="008E3B26" w:rsidP="00A827F2">
      <w:pPr>
        <w:spacing w:after="0"/>
        <w:jc w:val="both"/>
        <w:rPr>
          <w:rFonts w:asciiTheme="minorHAnsi" w:hAnsiTheme="minorHAnsi" w:cstheme="minorHAnsi"/>
          <w:color w:val="FF0000"/>
          <w:szCs w:val="22"/>
        </w:rPr>
      </w:pPr>
    </w:p>
    <w:p w14:paraId="7504518B" w14:textId="25996769" w:rsidR="008E3B26" w:rsidRPr="000C030E" w:rsidRDefault="008E3B26" w:rsidP="00A827F2">
      <w:pPr>
        <w:spacing w:after="0"/>
        <w:jc w:val="both"/>
        <w:rPr>
          <w:rFonts w:asciiTheme="minorHAnsi" w:hAnsiTheme="minorHAnsi" w:cstheme="minorHAnsi"/>
          <w:color w:val="FF0000"/>
          <w:szCs w:val="22"/>
        </w:rPr>
      </w:pPr>
    </w:p>
    <w:p w14:paraId="7A9327C6" w14:textId="7A69D88D" w:rsidR="008E3B26" w:rsidRPr="000C030E" w:rsidRDefault="008E3B26" w:rsidP="00A827F2">
      <w:pPr>
        <w:spacing w:after="0"/>
        <w:jc w:val="both"/>
        <w:rPr>
          <w:rFonts w:asciiTheme="minorHAnsi" w:hAnsiTheme="minorHAnsi" w:cstheme="minorHAnsi"/>
          <w:color w:val="FF0000"/>
          <w:szCs w:val="22"/>
        </w:rPr>
      </w:pPr>
    </w:p>
    <w:p w14:paraId="49A5A2B7" w14:textId="4F355D2A" w:rsidR="008E3B26" w:rsidRPr="000C030E" w:rsidRDefault="008E3B26" w:rsidP="00A827F2">
      <w:pPr>
        <w:spacing w:after="0"/>
        <w:jc w:val="both"/>
        <w:rPr>
          <w:rFonts w:asciiTheme="minorHAnsi" w:hAnsiTheme="minorHAnsi" w:cstheme="minorHAnsi"/>
          <w:color w:val="FF0000"/>
          <w:szCs w:val="22"/>
        </w:rPr>
      </w:pPr>
    </w:p>
    <w:p w14:paraId="2454DAC2" w14:textId="78CACA54" w:rsidR="0038078B" w:rsidRPr="000C030E" w:rsidRDefault="0038078B" w:rsidP="0047175E">
      <w:pPr>
        <w:tabs>
          <w:tab w:val="left" w:pos="1020"/>
        </w:tabs>
        <w:spacing w:after="0"/>
        <w:jc w:val="both"/>
        <w:rPr>
          <w:rFonts w:asciiTheme="minorHAnsi" w:eastAsia="Cordia New" w:hAnsiTheme="minorHAnsi" w:cstheme="minorHAnsi"/>
          <w:b/>
          <w:bCs/>
          <w:color w:val="000000"/>
          <w:szCs w:val="22"/>
          <w:lang w:val="en-US" w:eastAsia="ja-JP"/>
        </w:rPr>
      </w:pPr>
      <w:r w:rsidRPr="000C030E">
        <w:rPr>
          <w:rFonts w:asciiTheme="minorHAnsi" w:eastAsia="Cordia New" w:hAnsiTheme="minorHAnsi" w:cstheme="minorHAnsi"/>
          <w:b/>
          <w:bCs/>
          <w:color w:val="000000"/>
          <w:szCs w:val="22"/>
          <w:lang w:val="en-US" w:eastAsia="ja-JP"/>
        </w:rPr>
        <w:br w:type="page"/>
      </w:r>
    </w:p>
    <w:p w14:paraId="22D9E1FA" w14:textId="05128479" w:rsidR="000E4D25" w:rsidRDefault="0047175E" w:rsidP="00C44F82">
      <w:pPr>
        <w:tabs>
          <w:tab w:val="left" w:pos="1020"/>
        </w:tabs>
        <w:spacing w:after="0"/>
        <w:jc w:val="both"/>
        <w:rPr>
          <w:rFonts w:asciiTheme="minorHAnsi" w:eastAsia="Cordia New" w:hAnsiTheme="minorHAnsi" w:cstheme="minorHAnsi"/>
          <w:b/>
          <w:bCs/>
          <w:color w:val="000000"/>
          <w:szCs w:val="22"/>
          <w:lang w:val="en-US" w:eastAsia="ja-JP"/>
        </w:rPr>
      </w:pPr>
      <w:r w:rsidRPr="000C030E">
        <w:rPr>
          <w:rFonts w:asciiTheme="minorHAnsi" w:eastAsia="Cordia New" w:hAnsiTheme="minorHAnsi" w:cstheme="minorHAnsi"/>
          <w:b/>
          <w:bCs/>
          <w:color w:val="000000"/>
          <w:szCs w:val="22"/>
          <w:lang w:val="en-US" w:eastAsia="ja-JP"/>
        </w:rPr>
        <w:lastRenderedPageBreak/>
        <w:t>MEETING ROOM ARRANGEMENT</w:t>
      </w:r>
      <w:r w:rsidR="0038078B" w:rsidRPr="000C030E">
        <w:rPr>
          <w:rFonts w:asciiTheme="minorHAnsi" w:eastAsia="Cordia New" w:hAnsiTheme="minorHAnsi" w:cstheme="minorHAnsi"/>
          <w:b/>
          <w:bCs/>
          <w:color w:val="000000"/>
          <w:szCs w:val="22"/>
          <w:lang w:val="en-US" w:eastAsia="ja-JP"/>
        </w:rPr>
        <w:t>/SẮP XẾP HÔI THẢO</w:t>
      </w:r>
    </w:p>
    <w:bookmarkStart w:id="1" w:name="_MON_1798441843"/>
    <w:bookmarkEnd w:id="1"/>
    <w:p w14:paraId="1A5C9E07" w14:textId="52B50CEE" w:rsidR="000E4D25" w:rsidRDefault="005572B7" w:rsidP="00C86232">
      <w:pPr>
        <w:pStyle w:val="ListParagraph"/>
        <w:tabs>
          <w:tab w:val="left" w:pos="567"/>
        </w:tabs>
        <w:spacing w:before="120" w:after="0" w:line="360" w:lineRule="auto"/>
        <w:ind w:left="0"/>
        <w:contextualSpacing/>
        <w:rPr>
          <w:rFonts w:cs="Calibri"/>
          <w:b/>
          <w:bCs/>
          <w:szCs w:val="22"/>
        </w:rPr>
      </w:pPr>
      <w:r w:rsidRPr="000C030E">
        <w:rPr>
          <w:rFonts w:asciiTheme="minorHAnsi" w:hAnsiTheme="minorHAnsi" w:cstheme="minorHAnsi"/>
          <w:b/>
          <w:bCs/>
          <w:szCs w:val="22"/>
        </w:rPr>
        <w:object w:dxaOrig="13641" w:dyaOrig="7595" w14:anchorId="42CE7A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85.25pt;height:272.25pt" o:ole="">
            <v:imagedata r:id="rId14" o:title=""/>
          </v:shape>
          <o:OLEObject Type="Embed" ProgID="Excel.Sheet.12" ShapeID="_x0000_i1036" DrawAspect="Content" ObjectID="_1848073953" r:id="rId15"/>
        </w:object>
      </w:r>
    </w:p>
    <w:p w14:paraId="01FE110D" w14:textId="0FEA460C" w:rsidR="00331FD7" w:rsidRDefault="00331FD7" w:rsidP="000E4D25">
      <w:pPr>
        <w:spacing w:after="0"/>
        <w:jc w:val="both"/>
        <w:rPr>
          <w:rFonts w:asciiTheme="minorHAnsi" w:hAnsiTheme="minorHAnsi" w:cstheme="minorHAnsi"/>
          <w:b/>
          <w:bCs/>
          <w:szCs w:val="22"/>
        </w:rPr>
      </w:pPr>
    </w:p>
    <w:p w14:paraId="33E9B138" w14:textId="52F8DEE2" w:rsidR="000E4D25" w:rsidRPr="001820CC" w:rsidRDefault="000E4D25" w:rsidP="000E4D25">
      <w:pPr>
        <w:spacing w:after="0"/>
        <w:jc w:val="both"/>
        <w:rPr>
          <w:rFonts w:asciiTheme="minorHAnsi" w:hAnsiTheme="minorHAnsi" w:cstheme="minorHAnsi"/>
          <w:b/>
          <w:bCs/>
          <w:i/>
          <w:iCs/>
          <w:szCs w:val="22"/>
        </w:rPr>
      </w:pPr>
      <w:r>
        <w:rPr>
          <w:rFonts w:asciiTheme="minorHAnsi" w:hAnsiTheme="minorHAnsi" w:cstheme="minorHAnsi"/>
          <w:b/>
          <w:bCs/>
          <w:szCs w:val="22"/>
        </w:rPr>
        <w:t>Full-day m</w:t>
      </w:r>
      <w:r w:rsidRPr="000C030E">
        <w:rPr>
          <w:rFonts w:asciiTheme="minorHAnsi" w:hAnsiTheme="minorHAnsi" w:cstheme="minorHAnsi"/>
          <w:b/>
          <w:bCs/>
          <w:szCs w:val="22"/>
        </w:rPr>
        <w:t>eeting package</w:t>
      </w:r>
      <w:r>
        <w:rPr>
          <w:rFonts w:asciiTheme="minorHAnsi" w:hAnsiTheme="minorHAnsi" w:cstheme="minorHAnsi"/>
          <w:b/>
          <w:bCs/>
          <w:szCs w:val="22"/>
        </w:rPr>
        <w:t xml:space="preserve"> </w:t>
      </w:r>
      <w:r w:rsidR="001820CC">
        <w:rPr>
          <w:rFonts w:asciiTheme="minorHAnsi" w:hAnsiTheme="minorHAnsi" w:cstheme="minorHAnsi"/>
          <w:b/>
          <w:bCs/>
          <w:szCs w:val="22"/>
        </w:rPr>
        <w:t xml:space="preserve">with tea break &amp; lunch </w:t>
      </w:r>
      <w:r w:rsidRPr="000C030E">
        <w:rPr>
          <w:rFonts w:asciiTheme="minorHAnsi" w:hAnsiTheme="minorHAnsi" w:cstheme="minorHAnsi"/>
          <w:b/>
          <w:bCs/>
          <w:szCs w:val="22"/>
        </w:rPr>
        <w:t xml:space="preserve">includes the following/ </w:t>
      </w:r>
      <w:r w:rsidRPr="001820CC">
        <w:rPr>
          <w:rFonts w:asciiTheme="minorHAnsi" w:hAnsiTheme="minorHAnsi" w:cstheme="minorHAnsi"/>
          <w:b/>
          <w:bCs/>
          <w:i/>
          <w:iCs/>
          <w:szCs w:val="22"/>
        </w:rPr>
        <w:t xml:space="preserve">Gói họp cả ngày </w:t>
      </w:r>
      <w:r w:rsidR="001820CC" w:rsidRPr="001820CC">
        <w:rPr>
          <w:rFonts w:asciiTheme="minorHAnsi" w:hAnsiTheme="minorHAnsi" w:cstheme="minorHAnsi"/>
          <w:b/>
          <w:bCs/>
          <w:i/>
          <w:iCs/>
          <w:szCs w:val="22"/>
        </w:rPr>
        <w:t xml:space="preserve">bao gồm tiệc trà &amp; ăn trưa </w:t>
      </w:r>
      <w:r w:rsidRPr="001820CC">
        <w:rPr>
          <w:rFonts w:asciiTheme="minorHAnsi" w:hAnsiTheme="minorHAnsi" w:cstheme="minorHAnsi"/>
          <w:b/>
          <w:bCs/>
          <w:i/>
          <w:iCs/>
          <w:szCs w:val="22"/>
        </w:rPr>
        <w:t>trên bao gồm:</w:t>
      </w:r>
    </w:p>
    <w:p w14:paraId="27407DD9" w14:textId="29691584"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 xml:space="preserve">Usage of meeting room from </w:t>
      </w:r>
      <w:r>
        <w:rPr>
          <w:rFonts w:asciiTheme="minorHAnsi" w:hAnsiTheme="minorHAnsi" w:cstheme="minorHAnsi"/>
          <w:szCs w:val="22"/>
        </w:rPr>
        <w:t>08</w:t>
      </w:r>
      <w:r w:rsidRPr="000C030E">
        <w:rPr>
          <w:rFonts w:asciiTheme="minorHAnsi" w:hAnsiTheme="minorHAnsi" w:cstheme="minorHAnsi"/>
          <w:szCs w:val="22"/>
        </w:rPr>
        <w:t xml:space="preserve">:00– </w:t>
      </w:r>
      <w:r>
        <w:rPr>
          <w:rFonts w:asciiTheme="minorHAnsi" w:hAnsiTheme="minorHAnsi" w:cstheme="minorHAnsi"/>
          <w:szCs w:val="22"/>
        </w:rPr>
        <w:t>1</w:t>
      </w:r>
      <w:r w:rsidR="00135751">
        <w:rPr>
          <w:rFonts w:asciiTheme="minorHAnsi" w:hAnsiTheme="minorHAnsi" w:cstheme="minorHAnsi"/>
          <w:szCs w:val="22"/>
        </w:rPr>
        <w:t>7</w:t>
      </w:r>
      <w:r w:rsidRPr="000C030E">
        <w:rPr>
          <w:rFonts w:asciiTheme="minorHAnsi" w:hAnsiTheme="minorHAnsi" w:cstheme="minorHAnsi"/>
          <w:szCs w:val="22"/>
        </w:rPr>
        <w:t>:</w:t>
      </w:r>
      <w:r>
        <w:rPr>
          <w:rFonts w:asciiTheme="minorHAnsi" w:hAnsiTheme="minorHAnsi" w:cstheme="minorHAnsi"/>
          <w:szCs w:val="22"/>
        </w:rPr>
        <w:t>0</w:t>
      </w:r>
      <w:r w:rsidRPr="000C030E">
        <w:rPr>
          <w:rFonts w:asciiTheme="minorHAnsi" w:hAnsiTheme="minorHAnsi" w:cstheme="minorHAnsi"/>
          <w:szCs w:val="22"/>
        </w:rPr>
        <w:t>0</w:t>
      </w:r>
    </w:p>
    <w:p w14:paraId="7028B2C3" w14:textId="0FA96609" w:rsidR="000E4D25" w:rsidRPr="000C030E" w:rsidRDefault="000E4D25" w:rsidP="000E4D25">
      <w:pPr>
        <w:pStyle w:val="ListParagraph"/>
        <w:spacing w:after="0" w:line="240" w:lineRule="auto"/>
        <w:ind w:left="360"/>
        <w:jc w:val="both"/>
        <w:rPr>
          <w:rFonts w:asciiTheme="minorHAnsi" w:hAnsiTheme="minorHAnsi" w:cstheme="minorHAnsi"/>
          <w:i/>
          <w:iCs/>
          <w:szCs w:val="22"/>
        </w:rPr>
      </w:pPr>
      <w:r w:rsidRPr="000C030E">
        <w:rPr>
          <w:rFonts w:asciiTheme="minorHAnsi" w:hAnsiTheme="minorHAnsi" w:cstheme="minorHAnsi"/>
          <w:i/>
          <w:iCs/>
          <w:szCs w:val="22"/>
        </w:rPr>
        <w:t>Sử dụng phòng họp</w:t>
      </w:r>
      <w:r w:rsidR="001820CC">
        <w:rPr>
          <w:rFonts w:asciiTheme="minorHAnsi" w:hAnsiTheme="minorHAnsi" w:cstheme="minorHAnsi"/>
          <w:i/>
          <w:iCs/>
          <w:szCs w:val="22"/>
        </w:rPr>
        <w:t xml:space="preserve"> </w:t>
      </w:r>
      <w:r w:rsidRPr="000C030E">
        <w:rPr>
          <w:rFonts w:asciiTheme="minorHAnsi" w:hAnsiTheme="minorHAnsi" w:cstheme="minorHAnsi"/>
          <w:i/>
          <w:iCs/>
          <w:szCs w:val="22"/>
        </w:rPr>
        <w:t xml:space="preserve">từ </w:t>
      </w:r>
      <w:r>
        <w:rPr>
          <w:rFonts w:asciiTheme="minorHAnsi" w:hAnsiTheme="minorHAnsi" w:cstheme="minorHAnsi"/>
          <w:i/>
          <w:iCs/>
          <w:szCs w:val="22"/>
        </w:rPr>
        <w:t>08</w:t>
      </w:r>
      <w:r w:rsidRPr="000C030E">
        <w:rPr>
          <w:rFonts w:asciiTheme="minorHAnsi" w:hAnsiTheme="minorHAnsi" w:cstheme="minorHAnsi"/>
          <w:i/>
          <w:iCs/>
          <w:szCs w:val="22"/>
        </w:rPr>
        <w:t xml:space="preserve">:00 giờ đến </w:t>
      </w:r>
      <w:r>
        <w:rPr>
          <w:rFonts w:asciiTheme="minorHAnsi" w:hAnsiTheme="minorHAnsi" w:cstheme="minorHAnsi"/>
          <w:i/>
          <w:iCs/>
          <w:szCs w:val="22"/>
        </w:rPr>
        <w:t>1</w:t>
      </w:r>
      <w:r w:rsidR="00135751">
        <w:rPr>
          <w:rFonts w:asciiTheme="minorHAnsi" w:hAnsiTheme="minorHAnsi" w:cstheme="minorHAnsi"/>
          <w:i/>
          <w:iCs/>
          <w:szCs w:val="22"/>
        </w:rPr>
        <w:t>7</w:t>
      </w:r>
      <w:r w:rsidRPr="000C030E">
        <w:rPr>
          <w:rFonts w:asciiTheme="minorHAnsi" w:hAnsiTheme="minorHAnsi" w:cstheme="minorHAnsi"/>
          <w:i/>
          <w:iCs/>
          <w:szCs w:val="22"/>
        </w:rPr>
        <w:t>:</w:t>
      </w:r>
      <w:r>
        <w:rPr>
          <w:rFonts w:asciiTheme="minorHAnsi" w:hAnsiTheme="minorHAnsi" w:cstheme="minorHAnsi"/>
          <w:i/>
          <w:iCs/>
          <w:szCs w:val="22"/>
        </w:rPr>
        <w:t>0</w:t>
      </w:r>
      <w:r w:rsidRPr="000C030E">
        <w:rPr>
          <w:rFonts w:asciiTheme="minorHAnsi" w:hAnsiTheme="minorHAnsi" w:cstheme="minorHAnsi"/>
          <w:i/>
          <w:iCs/>
          <w:szCs w:val="22"/>
        </w:rPr>
        <w:t xml:space="preserve">0 giờ </w:t>
      </w:r>
    </w:p>
    <w:p w14:paraId="645EE73C" w14:textId="6C0EC906"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Meeting room with full meeting set up (meeting water, notepads and pen</w:t>
      </w:r>
      <w:r>
        <w:rPr>
          <w:rFonts w:asciiTheme="minorHAnsi" w:hAnsiTheme="minorHAnsi" w:cstheme="minorHAnsi"/>
          <w:szCs w:val="22"/>
        </w:rPr>
        <w:t>, candies</w:t>
      </w:r>
      <w:r w:rsidRPr="000C030E">
        <w:rPr>
          <w:rFonts w:asciiTheme="minorHAnsi" w:hAnsiTheme="minorHAnsi" w:cstheme="minorHAnsi"/>
          <w:szCs w:val="22"/>
        </w:rPr>
        <w:t xml:space="preserve">) </w:t>
      </w:r>
    </w:p>
    <w:p w14:paraId="27D9E781" w14:textId="658792BA" w:rsidR="000E4D25" w:rsidRPr="000C030E" w:rsidRDefault="000E4D25" w:rsidP="000E4D25">
      <w:pPr>
        <w:pStyle w:val="ListParagraph"/>
        <w:spacing w:after="0" w:line="240" w:lineRule="auto"/>
        <w:ind w:left="360"/>
        <w:jc w:val="both"/>
        <w:rPr>
          <w:rFonts w:asciiTheme="minorHAnsi" w:hAnsiTheme="minorHAnsi" w:cstheme="minorHAnsi"/>
          <w:i/>
          <w:iCs/>
          <w:szCs w:val="22"/>
        </w:rPr>
      </w:pPr>
      <w:r w:rsidRPr="000C030E">
        <w:rPr>
          <w:rFonts w:asciiTheme="minorHAnsi" w:hAnsiTheme="minorHAnsi" w:cstheme="minorHAnsi"/>
          <w:i/>
          <w:iCs/>
          <w:szCs w:val="22"/>
        </w:rPr>
        <w:t>Phòng họp được sắp đặt nước họp, bút giấy viết</w:t>
      </w:r>
      <w:r>
        <w:rPr>
          <w:rFonts w:asciiTheme="minorHAnsi" w:hAnsiTheme="minorHAnsi" w:cstheme="minorHAnsi"/>
          <w:i/>
          <w:iCs/>
          <w:szCs w:val="22"/>
        </w:rPr>
        <w:t>, kẹo thơm</w:t>
      </w:r>
    </w:p>
    <w:p w14:paraId="6D92F942" w14:textId="75613372"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Meeting room with basic sound speakers, light &amp; 0</w:t>
      </w:r>
      <w:r w:rsidR="005A3098">
        <w:rPr>
          <w:rFonts w:asciiTheme="minorHAnsi" w:hAnsiTheme="minorHAnsi" w:cstheme="minorHAnsi"/>
          <w:szCs w:val="22"/>
        </w:rPr>
        <w:t>4</w:t>
      </w:r>
      <w:r w:rsidRPr="000C030E">
        <w:rPr>
          <w:rFonts w:asciiTheme="minorHAnsi" w:hAnsiTheme="minorHAnsi" w:cstheme="minorHAnsi"/>
          <w:szCs w:val="22"/>
        </w:rPr>
        <w:t xml:space="preserve"> </w:t>
      </w:r>
      <w:r w:rsidRPr="000C030E">
        <w:rPr>
          <w:rFonts w:asciiTheme="minorHAnsi" w:eastAsia="PMingLiU" w:hAnsiTheme="minorHAnsi" w:cstheme="minorHAnsi"/>
          <w:noProof/>
          <w:szCs w:val="22"/>
        </w:rPr>
        <w:t>Wireless microphones</w:t>
      </w:r>
      <w:r>
        <w:rPr>
          <w:rFonts w:asciiTheme="minorHAnsi" w:eastAsia="PMingLiU" w:hAnsiTheme="minorHAnsi" w:cstheme="minorHAnsi"/>
          <w:noProof/>
          <w:szCs w:val="22"/>
        </w:rPr>
        <w:t>, 01 laser point</w:t>
      </w:r>
    </w:p>
    <w:p w14:paraId="3A713810" w14:textId="654AA997" w:rsidR="000E4D25"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Hệ thống âm thanh, ánh sáng cơ bản &amp; 0</w:t>
      </w:r>
      <w:r w:rsidR="005A3098">
        <w:rPr>
          <w:rFonts w:asciiTheme="minorHAnsi" w:hAnsiTheme="minorHAnsi" w:cstheme="minorHAnsi"/>
          <w:i/>
          <w:iCs/>
          <w:szCs w:val="22"/>
        </w:rPr>
        <w:t>4</w:t>
      </w:r>
      <w:r w:rsidRPr="000C030E">
        <w:rPr>
          <w:rFonts w:asciiTheme="minorHAnsi" w:hAnsiTheme="minorHAnsi" w:cstheme="minorHAnsi"/>
          <w:i/>
          <w:iCs/>
          <w:szCs w:val="22"/>
        </w:rPr>
        <w:t xml:space="preserve"> míc không dây</w:t>
      </w:r>
      <w:r>
        <w:rPr>
          <w:rFonts w:asciiTheme="minorHAnsi" w:hAnsiTheme="minorHAnsi" w:cstheme="minorHAnsi"/>
          <w:i/>
          <w:iCs/>
          <w:szCs w:val="22"/>
        </w:rPr>
        <w:t>, 01 bút chỉ slide</w:t>
      </w:r>
    </w:p>
    <w:p w14:paraId="6D7DD9C4" w14:textId="29C2D119" w:rsidR="000E4D25" w:rsidRPr="00931A81" w:rsidRDefault="000E4D25" w:rsidP="000E4D25">
      <w:pPr>
        <w:pStyle w:val="ListParagraph"/>
        <w:numPr>
          <w:ilvl w:val="0"/>
          <w:numId w:val="17"/>
        </w:numPr>
        <w:tabs>
          <w:tab w:val="left" w:pos="567"/>
        </w:tabs>
        <w:spacing w:after="0" w:line="240" w:lineRule="auto"/>
        <w:contextualSpacing/>
        <w:rPr>
          <w:rFonts w:asciiTheme="minorHAnsi" w:hAnsiTheme="minorHAnsi" w:cstheme="minorHAnsi"/>
          <w:szCs w:val="22"/>
        </w:rPr>
      </w:pPr>
      <w:r>
        <w:rPr>
          <w:rFonts w:asciiTheme="minorHAnsi" w:hAnsiTheme="minorHAnsi" w:cstheme="minorHAnsi"/>
          <w:szCs w:val="22"/>
        </w:rPr>
        <w:t>Morning &amp; Afternoon</w:t>
      </w:r>
      <w:r w:rsidRPr="00931A81">
        <w:rPr>
          <w:rFonts w:asciiTheme="minorHAnsi" w:hAnsiTheme="minorHAnsi" w:cstheme="minorHAnsi"/>
          <w:szCs w:val="22"/>
        </w:rPr>
        <w:t xml:space="preserve"> coffee break: tea, coffee, pastries and fresh fruits</w:t>
      </w:r>
    </w:p>
    <w:p w14:paraId="10181670" w14:textId="3C4228B6" w:rsidR="000E4D25"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Pr>
          <w:rFonts w:asciiTheme="minorHAnsi" w:hAnsiTheme="minorHAnsi" w:cstheme="minorHAnsi"/>
          <w:i/>
          <w:iCs/>
          <w:szCs w:val="22"/>
        </w:rPr>
        <w:t>Tiệc trà sáng và chiều: trà, cà phê, bánh và hoa quả</w:t>
      </w:r>
    </w:p>
    <w:p w14:paraId="69BB55DE" w14:textId="14D81ACA" w:rsidR="001820CC" w:rsidRPr="00144483" w:rsidRDefault="001820CC" w:rsidP="001820CC">
      <w:pPr>
        <w:pStyle w:val="ListParagraph"/>
        <w:numPr>
          <w:ilvl w:val="0"/>
          <w:numId w:val="17"/>
        </w:numPr>
        <w:autoSpaceDE w:val="0"/>
        <w:autoSpaceDN w:val="0"/>
        <w:adjustRightInd w:val="0"/>
        <w:spacing w:after="0" w:line="240" w:lineRule="auto"/>
        <w:rPr>
          <w:rFonts w:asciiTheme="minorHAnsi" w:hAnsiTheme="minorHAnsi" w:cstheme="minorHAnsi"/>
          <w:color w:val="000000"/>
          <w:szCs w:val="22"/>
          <w:lang w:val="en-US" w:bidi="ar-SA"/>
        </w:rPr>
      </w:pPr>
      <w:r w:rsidRPr="00144483">
        <w:rPr>
          <w:rFonts w:asciiTheme="minorHAnsi" w:hAnsiTheme="minorHAnsi" w:cstheme="minorHAnsi"/>
          <w:color w:val="000000"/>
          <w:szCs w:val="22"/>
          <w:lang w:val="en-US" w:bidi="ar-SA"/>
        </w:rPr>
        <w:t>Asian set menu</w:t>
      </w:r>
      <w:r w:rsidR="005A3098">
        <w:rPr>
          <w:rFonts w:asciiTheme="minorHAnsi" w:hAnsiTheme="minorHAnsi" w:cstheme="minorHAnsi"/>
          <w:color w:val="000000"/>
          <w:szCs w:val="22"/>
          <w:lang w:val="en-US" w:bidi="ar-SA"/>
        </w:rPr>
        <w:t xml:space="preserve"> or buffet</w:t>
      </w:r>
      <w:r>
        <w:rPr>
          <w:rFonts w:asciiTheme="minorHAnsi" w:hAnsiTheme="minorHAnsi" w:cstheme="minorHAnsi"/>
          <w:color w:val="000000"/>
          <w:szCs w:val="22"/>
          <w:lang w:val="en-US" w:bidi="ar-SA"/>
        </w:rPr>
        <w:t xml:space="preserve"> lunch</w:t>
      </w:r>
      <w:r w:rsidRPr="00144483">
        <w:rPr>
          <w:rFonts w:asciiTheme="minorHAnsi" w:hAnsiTheme="minorHAnsi" w:cstheme="minorHAnsi"/>
          <w:color w:val="000000"/>
          <w:szCs w:val="22"/>
          <w:lang w:val="en-US" w:bidi="ar-SA"/>
        </w:rPr>
        <w:t xml:space="preserve">. </w:t>
      </w:r>
    </w:p>
    <w:p w14:paraId="5120A449" w14:textId="6D99E94F" w:rsidR="001820CC" w:rsidRPr="001820CC" w:rsidRDefault="001820CC" w:rsidP="001820CC">
      <w:pPr>
        <w:pStyle w:val="ListParagraph"/>
        <w:tabs>
          <w:tab w:val="left" w:pos="567"/>
        </w:tabs>
        <w:spacing w:after="0" w:line="240" w:lineRule="auto"/>
        <w:ind w:left="360"/>
        <w:contextualSpacing/>
        <w:jc w:val="both"/>
        <w:rPr>
          <w:rFonts w:asciiTheme="minorHAnsi" w:hAnsiTheme="minorHAnsi" w:cstheme="minorHAnsi"/>
          <w:i/>
          <w:iCs/>
          <w:szCs w:val="22"/>
        </w:rPr>
      </w:pPr>
      <w:r w:rsidRPr="00144483">
        <w:rPr>
          <w:rFonts w:asciiTheme="minorHAnsi" w:hAnsiTheme="minorHAnsi" w:cstheme="minorHAnsi"/>
          <w:i/>
          <w:iCs/>
          <w:color w:val="000000"/>
          <w:szCs w:val="22"/>
          <w:lang w:val="en-US" w:bidi="ar-SA"/>
        </w:rPr>
        <w:t xml:space="preserve">Bữa </w:t>
      </w:r>
      <w:r>
        <w:rPr>
          <w:rFonts w:asciiTheme="minorHAnsi" w:hAnsiTheme="minorHAnsi" w:cstheme="minorHAnsi"/>
          <w:i/>
          <w:iCs/>
          <w:color w:val="000000"/>
          <w:szCs w:val="22"/>
          <w:lang w:val="en-US" w:bidi="ar-SA"/>
        </w:rPr>
        <w:t>trưa</w:t>
      </w:r>
      <w:r w:rsidRPr="00144483">
        <w:rPr>
          <w:rFonts w:asciiTheme="minorHAnsi" w:hAnsiTheme="minorHAnsi" w:cstheme="minorHAnsi"/>
          <w:i/>
          <w:iCs/>
          <w:color w:val="000000"/>
          <w:szCs w:val="22"/>
          <w:lang w:val="en-US" w:bidi="ar-SA"/>
        </w:rPr>
        <w:t xml:space="preserve"> theo thực đơn Á </w:t>
      </w:r>
      <w:r w:rsidR="005A3098">
        <w:rPr>
          <w:rFonts w:asciiTheme="minorHAnsi" w:hAnsiTheme="minorHAnsi" w:cstheme="minorHAnsi"/>
          <w:i/>
          <w:iCs/>
          <w:color w:val="000000"/>
          <w:szCs w:val="22"/>
          <w:lang w:val="en-US" w:bidi="ar-SA"/>
        </w:rPr>
        <w:t>hoặc buffet</w:t>
      </w:r>
    </w:p>
    <w:p w14:paraId="07217F43"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 xml:space="preserve">Reception Desk including fresh flowers </w:t>
      </w:r>
    </w:p>
    <w:p w14:paraId="2B1BE623" w14:textId="77777777" w:rsidR="000E4D25"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Bàn tiếp đón cho 02 người, bao gồm hoa tươi.</w:t>
      </w:r>
    </w:p>
    <w:p w14:paraId="68589A6A"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Signage to meeting room (Size A3 &amp; A2 at B1, B2 &amp; B3)</w:t>
      </w:r>
    </w:p>
    <w:p w14:paraId="2A28BC36" w14:textId="77777777" w:rsidR="000E4D25" w:rsidRPr="000C030E"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Biển chỉ dẫn (A3 &amp; A2 tại B1, B2 &amp; B3)</w:t>
      </w:r>
    </w:p>
    <w:p w14:paraId="77C92613"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szCs w:val="22"/>
        </w:rPr>
      </w:pPr>
      <w:r w:rsidRPr="000C030E">
        <w:rPr>
          <w:rFonts w:asciiTheme="minorHAnsi" w:hAnsiTheme="minorHAnsi" w:cstheme="minorHAnsi"/>
          <w:szCs w:val="22"/>
        </w:rPr>
        <w:t>Flowers décor</w:t>
      </w:r>
    </w:p>
    <w:p w14:paraId="7AC6AB86" w14:textId="77777777" w:rsidR="000E4D25" w:rsidRPr="000C030E" w:rsidRDefault="000E4D25" w:rsidP="000E4D25">
      <w:pPr>
        <w:pStyle w:val="ListParagraph"/>
        <w:tabs>
          <w:tab w:val="left" w:pos="567"/>
        </w:tabs>
        <w:spacing w:after="0" w:line="240" w:lineRule="auto"/>
        <w:ind w:left="360"/>
        <w:contextualSpacing/>
        <w:jc w:val="both"/>
        <w:rPr>
          <w:rFonts w:asciiTheme="minorHAnsi" w:hAnsiTheme="minorHAnsi" w:cstheme="minorHAnsi"/>
          <w:szCs w:val="22"/>
        </w:rPr>
      </w:pPr>
      <w:r w:rsidRPr="000C030E">
        <w:rPr>
          <w:rFonts w:asciiTheme="minorHAnsi" w:hAnsiTheme="minorHAnsi" w:cstheme="minorHAnsi"/>
          <w:i/>
          <w:iCs/>
          <w:szCs w:val="22"/>
        </w:rPr>
        <w:t>Hoa tươi trang trí</w:t>
      </w:r>
    </w:p>
    <w:p w14:paraId="32AF2100" w14:textId="77777777" w:rsidR="000E4D25" w:rsidRPr="000C030E" w:rsidRDefault="000E4D25" w:rsidP="000E4D25">
      <w:pPr>
        <w:pStyle w:val="ListParagraph"/>
        <w:numPr>
          <w:ilvl w:val="0"/>
          <w:numId w:val="17"/>
        </w:numPr>
        <w:tabs>
          <w:tab w:val="left" w:pos="567"/>
        </w:tabs>
        <w:spacing w:after="0" w:line="240" w:lineRule="auto"/>
        <w:contextualSpacing/>
        <w:jc w:val="both"/>
        <w:rPr>
          <w:rFonts w:asciiTheme="minorHAnsi" w:hAnsiTheme="minorHAnsi" w:cstheme="minorHAnsi"/>
          <w:i/>
          <w:iCs/>
          <w:szCs w:val="22"/>
        </w:rPr>
      </w:pPr>
      <w:r w:rsidRPr="000C030E">
        <w:rPr>
          <w:rFonts w:asciiTheme="minorHAnsi" w:hAnsiTheme="minorHAnsi" w:cstheme="minorHAnsi"/>
          <w:szCs w:val="22"/>
        </w:rPr>
        <w:t>Wi-Fi Internet</w:t>
      </w:r>
    </w:p>
    <w:p w14:paraId="0391D771" w14:textId="77777777" w:rsidR="000E4D25" w:rsidRPr="000C030E" w:rsidRDefault="000E4D25" w:rsidP="000E4D25">
      <w:pPr>
        <w:pStyle w:val="ListParagraph"/>
        <w:tabs>
          <w:tab w:val="left" w:pos="567"/>
        </w:tabs>
        <w:spacing w:after="0" w:line="240" w:lineRule="auto"/>
        <w:ind w:left="360"/>
        <w:contextualSpacing/>
        <w:jc w:val="both"/>
        <w:rPr>
          <w:rFonts w:asciiTheme="minorHAnsi" w:hAnsiTheme="minorHAnsi" w:cstheme="minorHAnsi"/>
          <w:i/>
          <w:iCs/>
          <w:szCs w:val="22"/>
        </w:rPr>
      </w:pPr>
      <w:r w:rsidRPr="000C030E">
        <w:rPr>
          <w:rFonts w:asciiTheme="minorHAnsi" w:hAnsiTheme="minorHAnsi" w:cstheme="minorHAnsi"/>
          <w:i/>
          <w:iCs/>
          <w:szCs w:val="22"/>
        </w:rPr>
        <w:t>Kết nối mạng không dây</w:t>
      </w:r>
    </w:p>
    <w:p w14:paraId="0D02C6BF" w14:textId="6B8CA075" w:rsidR="000E4D25" w:rsidRPr="000C030E" w:rsidRDefault="000E4D25" w:rsidP="000E4D25">
      <w:pPr>
        <w:pStyle w:val="ListParagraph"/>
        <w:numPr>
          <w:ilvl w:val="0"/>
          <w:numId w:val="17"/>
        </w:numPr>
        <w:tabs>
          <w:tab w:val="left" w:pos="567"/>
        </w:tabs>
        <w:spacing w:after="0" w:line="240" w:lineRule="auto"/>
        <w:contextualSpacing/>
        <w:rPr>
          <w:rFonts w:asciiTheme="minorHAnsi" w:eastAsia="PMingLiU" w:hAnsiTheme="minorHAnsi" w:cstheme="minorHAnsi"/>
          <w:noProof/>
          <w:szCs w:val="22"/>
        </w:rPr>
      </w:pPr>
      <w:r w:rsidRPr="000C030E">
        <w:rPr>
          <w:rFonts w:asciiTheme="minorHAnsi" w:hAnsiTheme="minorHAnsi" w:cstheme="minorHAnsi"/>
          <w:color w:val="000000" w:themeColor="text1"/>
          <w:szCs w:val="22"/>
        </w:rPr>
        <w:t>Car Park (FOC: 0</w:t>
      </w:r>
      <w:r>
        <w:rPr>
          <w:rFonts w:asciiTheme="minorHAnsi" w:hAnsiTheme="minorHAnsi" w:cstheme="minorHAnsi"/>
          <w:color w:val="000000" w:themeColor="text1"/>
          <w:szCs w:val="22"/>
        </w:rPr>
        <w:t>4</w:t>
      </w:r>
      <w:r w:rsidRPr="000C030E">
        <w:rPr>
          <w:rFonts w:asciiTheme="minorHAnsi" w:hAnsiTheme="minorHAnsi" w:cstheme="minorHAnsi"/>
          <w:color w:val="000000" w:themeColor="text1"/>
          <w:szCs w:val="22"/>
        </w:rPr>
        <w:t xml:space="preserve"> cars and free motorbikes)/day. </w:t>
      </w:r>
      <w:r w:rsidRPr="000C030E">
        <w:rPr>
          <w:rFonts w:asciiTheme="minorHAnsi" w:eastAsia="PMingLiU" w:hAnsiTheme="minorHAnsi" w:cstheme="minorHAnsi"/>
          <w:noProof/>
          <w:szCs w:val="22"/>
        </w:rPr>
        <w:t xml:space="preserve">Others will be charged by IDMC buidling. </w:t>
      </w:r>
    </w:p>
    <w:p w14:paraId="3E8F45CF" w14:textId="1F32CDF0" w:rsidR="000E4D25" w:rsidRPr="00994D61" w:rsidRDefault="000E4D25" w:rsidP="000E4D25">
      <w:pPr>
        <w:pStyle w:val="ListParagraph"/>
        <w:shd w:val="clear" w:color="auto" w:fill="FFFFFF"/>
        <w:spacing w:after="0" w:line="240" w:lineRule="auto"/>
        <w:ind w:left="360"/>
        <w:jc w:val="both"/>
        <w:textAlignment w:val="baseline"/>
        <w:rPr>
          <w:rFonts w:asciiTheme="minorHAnsi" w:hAnsiTheme="minorHAnsi" w:cstheme="minorHAnsi"/>
          <w:i/>
          <w:iCs/>
          <w:color w:val="000000" w:themeColor="text1"/>
          <w:szCs w:val="22"/>
        </w:rPr>
      </w:pPr>
      <w:r w:rsidRPr="000C030E">
        <w:rPr>
          <w:rFonts w:asciiTheme="minorHAnsi" w:hAnsiTheme="minorHAnsi" w:cstheme="minorHAnsi"/>
          <w:i/>
          <w:iCs/>
          <w:color w:val="000000" w:themeColor="text1"/>
          <w:szCs w:val="22"/>
        </w:rPr>
        <w:t>Bãi đỗ xe ô tô (Miễn phí: 0</w:t>
      </w:r>
      <w:r>
        <w:rPr>
          <w:rFonts w:asciiTheme="minorHAnsi" w:hAnsiTheme="minorHAnsi" w:cstheme="minorHAnsi"/>
          <w:i/>
          <w:iCs/>
          <w:color w:val="000000" w:themeColor="text1"/>
          <w:szCs w:val="22"/>
        </w:rPr>
        <w:t>4</w:t>
      </w:r>
      <w:r w:rsidRPr="000C030E">
        <w:rPr>
          <w:rFonts w:asciiTheme="minorHAnsi" w:hAnsiTheme="minorHAnsi" w:cstheme="minorHAnsi"/>
          <w:i/>
          <w:iCs/>
          <w:color w:val="000000" w:themeColor="text1"/>
          <w:szCs w:val="22"/>
        </w:rPr>
        <w:t xml:space="preserve"> ô tô và toàn bộ xe máy)/ngày. Chi phí khác phát sinh sẽ bị tính phí bởi tòa nhà IDMC</w:t>
      </w:r>
    </w:p>
    <w:p w14:paraId="72FAF0AB" w14:textId="23036368" w:rsidR="000E4D25" w:rsidRDefault="000E4D25" w:rsidP="00C86232">
      <w:pPr>
        <w:pStyle w:val="ListParagraph"/>
        <w:tabs>
          <w:tab w:val="left" w:pos="567"/>
        </w:tabs>
        <w:spacing w:before="120" w:after="0" w:line="360" w:lineRule="auto"/>
        <w:ind w:left="0"/>
        <w:contextualSpacing/>
        <w:rPr>
          <w:rFonts w:cs="Calibri"/>
          <w:b/>
          <w:bCs/>
          <w:szCs w:val="22"/>
        </w:rPr>
      </w:pPr>
    </w:p>
    <w:p w14:paraId="54094640" w14:textId="02D8F6CF" w:rsidR="001820CC" w:rsidRDefault="001820CC" w:rsidP="00C86232">
      <w:pPr>
        <w:pStyle w:val="ListParagraph"/>
        <w:tabs>
          <w:tab w:val="left" w:pos="567"/>
        </w:tabs>
        <w:spacing w:before="120" w:after="0" w:line="360" w:lineRule="auto"/>
        <w:ind w:left="0"/>
        <w:contextualSpacing/>
        <w:rPr>
          <w:rFonts w:cs="Calibri"/>
          <w:b/>
          <w:bCs/>
          <w:szCs w:val="22"/>
        </w:rPr>
      </w:pPr>
    </w:p>
    <w:p w14:paraId="58810E0F" w14:textId="77777777" w:rsidR="001820CC" w:rsidRDefault="001820CC" w:rsidP="00C86232">
      <w:pPr>
        <w:pStyle w:val="ListParagraph"/>
        <w:tabs>
          <w:tab w:val="left" w:pos="567"/>
        </w:tabs>
        <w:spacing w:before="120" w:after="0" w:line="360" w:lineRule="auto"/>
        <w:ind w:left="0"/>
        <w:contextualSpacing/>
        <w:rPr>
          <w:rFonts w:cs="Calibri"/>
          <w:b/>
          <w:bCs/>
          <w:szCs w:val="22"/>
        </w:rPr>
      </w:pPr>
    </w:p>
    <w:p w14:paraId="08F8E61D" w14:textId="6029F314" w:rsidR="00C86232" w:rsidRPr="003A5DDC" w:rsidRDefault="00C86232" w:rsidP="00C86232">
      <w:pPr>
        <w:pStyle w:val="ListParagraph"/>
        <w:tabs>
          <w:tab w:val="left" w:pos="567"/>
        </w:tabs>
        <w:spacing w:before="120" w:after="0" w:line="360" w:lineRule="auto"/>
        <w:ind w:left="0"/>
        <w:contextualSpacing/>
        <w:rPr>
          <w:rFonts w:cs="Calibri"/>
          <w:i/>
          <w:iCs/>
          <w:szCs w:val="22"/>
        </w:rPr>
      </w:pPr>
      <w:r>
        <w:rPr>
          <w:rFonts w:cs="Calibri"/>
          <w:b/>
          <w:bCs/>
          <w:szCs w:val="22"/>
        </w:rPr>
        <w:lastRenderedPageBreak/>
        <w:t>OTHER</w:t>
      </w:r>
      <w:r w:rsidRPr="003A5DDC">
        <w:rPr>
          <w:rFonts w:cs="Calibri"/>
          <w:b/>
          <w:bCs/>
          <w:szCs w:val="22"/>
        </w:rPr>
        <w:t xml:space="preserve"> REQUIREMENTS</w:t>
      </w:r>
      <w:r>
        <w:rPr>
          <w:rFonts w:cs="Calibri"/>
          <w:b/>
          <w:bCs/>
          <w:szCs w:val="22"/>
        </w:rPr>
        <w:t xml:space="preserve"> (IF ANY) / </w:t>
      </w:r>
      <w:r w:rsidRPr="00C86232">
        <w:rPr>
          <w:rFonts w:cs="Calibri"/>
          <w:b/>
          <w:bCs/>
          <w:i/>
          <w:iCs/>
          <w:szCs w:val="22"/>
        </w:rPr>
        <w:t>YÊU CẦU KHÁC (NẾU CÓ</w:t>
      </w:r>
      <w:r w:rsidR="00DE72F2">
        <w:rPr>
          <w:rFonts w:cs="Calibri"/>
          <w:b/>
          <w:bCs/>
          <w:i/>
          <w:iCs/>
          <w:szCs w:val="22"/>
        </w:rPr>
        <w:t xml:space="preserve"> NGOÀI GÓI</w:t>
      </w:r>
      <w:r w:rsidRPr="00C86232">
        <w:rPr>
          <w:rFonts w:cs="Calibri"/>
          <w:b/>
          <w:bCs/>
          <w:i/>
          <w:iCs/>
          <w:szCs w:val="22"/>
        </w:rPr>
        <w:t>)</w:t>
      </w:r>
      <w:r>
        <w:rPr>
          <w:rFonts w:cs="Calibri"/>
          <w:b/>
          <w:bCs/>
          <w:szCs w:val="22"/>
        </w:rPr>
        <w:t>:</w:t>
      </w:r>
      <w:r w:rsidRPr="003A5DDC">
        <w:rPr>
          <w:rFonts w:cs="Calibri"/>
          <w:szCs w:val="22"/>
        </w:rPr>
        <w:tab/>
      </w:r>
      <w:r w:rsidRPr="003A5DDC">
        <w:rPr>
          <w:rFonts w:cs="Calibri"/>
          <w:szCs w:val="22"/>
        </w:rPr>
        <w:tab/>
      </w:r>
    </w:p>
    <w:p w14:paraId="4FA09404" w14:textId="77777777" w:rsidR="00C86232" w:rsidRPr="003A5DDC" w:rsidRDefault="00C86232" w:rsidP="00C86232">
      <w:pPr>
        <w:rPr>
          <w:rFonts w:cs="Calibri"/>
          <w:b/>
          <w:bCs/>
          <w:i/>
          <w:iCs/>
          <w:szCs w:val="22"/>
        </w:rPr>
      </w:pPr>
      <w:r w:rsidRPr="003A5DDC">
        <w:rPr>
          <w:rFonts w:cs="Calibri"/>
          <w:b/>
          <w:bCs/>
          <w:i/>
          <w:iCs/>
          <w:szCs w:val="22"/>
        </w:rPr>
        <w:t>AV Price list: (price is quoted per item per day) AV:</w:t>
      </w:r>
    </w:p>
    <w:p w14:paraId="6DDD98F9"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LCD (180 inch), projector 5500 Ansi lumens</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2,800,000++</w:t>
      </w:r>
    </w:p>
    <w:p w14:paraId="6942856F" w14:textId="0750B0BE" w:rsidR="00C86232"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Laptop</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1,000,000++</w:t>
      </w:r>
    </w:p>
    <w:p w14:paraId="3805F2A1"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Conference phone</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500,000++</w:t>
      </w:r>
    </w:p>
    <w:p w14:paraId="5739D544"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Flipchart package</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150,000++</w:t>
      </w:r>
    </w:p>
    <w:p w14:paraId="793DB2CD" w14:textId="77777777" w:rsidR="00C86232" w:rsidRPr="003A5DDC"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Backdrop</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VND 250,000++/m2</w:t>
      </w:r>
    </w:p>
    <w:p w14:paraId="5D45B975" w14:textId="51ED54EC" w:rsidR="00C86232" w:rsidRPr="00C86232" w:rsidRDefault="00C86232" w:rsidP="00C86232">
      <w:pPr>
        <w:widowControl w:val="0"/>
        <w:numPr>
          <w:ilvl w:val="0"/>
          <w:numId w:val="3"/>
        </w:numPr>
        <w:spacing w:after="0" w:line="240" w:lineRule="auto"/>
        <w:ind w:left="373"/>
        <w:jc w:val="both"/>
        <w:rPr>
          <w:rFonts w:cs="Calibri"/>
          <w:szCs w:val="22"/>
        </w:rPr>
      </w:pPr>
      <w:r w:rsidRPr="003A5DDC">
        <w:rPr>
          <w:rFonts w:cs="Calibri"/>
          <w:szCs w:val="22"/>
        </w:rPr>
        <w:t>X - Standee (0.8mx1.8m)</w:t>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r>
      <w:r w:rsidRPr="003A5DDC">
        <w:rPr>
          <w:rFonts w:cs="Calibri"/>
          <w:szCs w:val="22"/>
        </w:rPr>
        <w:tab/>
        <w:t xml:space="preserve">VND 500,000++/ set </w:t>
      </w:r>
    </w:p>
    <w:p w14:paraId="18BA4FB0" w14:textId="77777777" w:rsidR="00C86232" w:rsidRDefault="00C86232" w:rsidP="0007036C">
      <w:pPr>
        <w:spacing w:after="0" w:line="240" w:lineRule="auto"/>
        <w:jc w:val="both"/>
        <w:rPr>
          <w:rFonts w:asciiTheme="minorHAnsi" w:hAnsiTheme="minorHAnsi" w:cstheme="minorHAnsi"/>
          <w:b/>
          <w:color w:val="000000" w:themeColor="text1"/>
          <w:szCs w:val="22"/>
        </w:rPr>
      </w:pPr>
    </w:p>
    <w:p w14:paraId="0E412D18" w14:textId="77777777" w:rsidR="00B06C4B" w:rsidRDefault="00B06C4B" w:rsidP="0007036C">
      <w:pPr>
        <w:spacing w:after="0" w:line="240" w:lineRule="auto"/>
        <w:jc w:val="both"/>
        <w:rPr>
          <w:rFonts w:asciiTheme="minorHAnsi" w:hAnsiTheme="minorHAnsi" w:cstheme="minorHAnsi"/>
          <w:b/>
          <w:color w:val="000000" w:themeColor="text1"/>
          <w:szCs w:val="22"/>
        </w:rPr>
      </w:pPr>
    </w:p>
    <w:p w14:paraId="75CB211B" w14:textId="3918FA25" w:rsidR="0007036C" w:rsidRPr="000C030E" w:rsidRDefault="00D366B1" w:rsidP="0007036C">
      <w:pPr>
        <w:spacing w:after="0" w:line="240" w:lineRule="auto"/>
        <w:jc w:val="both"/>
        <w:rPr>
          <w:rFonts w:asciiTheme="minorHAnsi" w:hAnsiTheme="minorHAnsi" w:cstheme="minorHAnsi"/>
          <w:b/>
          <w:color w:val="000000" w:themeColor="text1"/>
          <w:szCs w:val="22"/>
        </w:rPr>
      </w:pPr>
      <w:r w:rsidRPr="000C030E">
        <w:rPr>
          <w:rFonts w:asciiTheme="minorHAnsi" w:hAnsiTheme="minorHAnsi" w:cstheme="minorHAnsi"/>
          <w:b/>
          <w:color w:val="000000" w:themeColor="text1"/>
          <w:szCs w:val="22"/>
        </w:rPr>
        <w:t>THÔNG TIN GIỮ PHÒNG</w:t>
      </w:r>
    </w:p>
    <w:p w14:paraId="3965578A" w14:textId="77777777" w:rsidR="00D366B1" w:rsidRPr="000C030E" w:rsidRDefault="00D366B1" w:rsidP="0007036C">
      <w:pPr>
        <w:spacing w:after="0" w:line="240" w:lineRule="auto"/>
        <w:jc w:val="both"/>
        <w:rPr>
          <w:rFonts w:asciiTheme="minorHAnsi" w:hAnsiTheme="minorHAnsi" w:cstheme="minorHAnsi"/>
          <w:b/>
          <w:color w:val="000000" w:themeColor="text1"/>
          <w:szCs w:val="22"/>
        </w:rPr>
      </w:pPr>
    </w:p>
    <w:p w14:paraId="4FE90B16" w14:textId="3814967F" w:rsidR="00D366B1" w:rsidRPr="000C030E" w:rsidRDefault="00D366B1" w:rsidP="00D366B1">
      <w:pPr>
        <w:spacing w:line="240" w:lineRule="auto"/>
        <w:jc w:val="both"/>
        <w:rPr>
          <w:rFonts w:asciiTheme="minorHAnsi" w:hAnsiTheme="minorHAnsi" w:cstheme="minorHAnsi"/>
          <w:szCs w:val="22"/>
          <w:lang w:val="en-US"/>
        </w:rPr>
      </w:pPr>
      <w:bookmarkStart w:id="2" w:name="_Hlk86654174"/>
      <w:r w:rsidRPr="000C030E">
        <w:rPr>
          <w:rFonts w:asciiTheme="minorHAnsi" w:hAnsiTheme="minorHAnsi" w:cstheme="minorHAnsi"/>
          <w:szCs w:val="22"/>
          <w:highlight w:val="yellow"/>
          <w:lang w:val="en-US"/>
        </w:rPr>
        <w:t xml:space="preserve">This proposal is valid until </w:t>
      </w:r>
      <w:r w:rsidR="00381B9F">
        <w:rPr>
          <w:rFonts w:asciiTheme="minorHAnsi" w:hAnsiTheme="minorHAnsi" w:cstheme="minorHAnsi"/>
          <w:szCs w:val="22"/>
          <w:highlight w:val="yellow"/>
          <w:lang w:val="en-US"/>
        </w:rPr>
        <w:t>30</w:t>
      </w:r>
      <w:r w:rsidRPr="000C030E">
        <w:rPr>
          <w:rFonts w:asciiTheme="minorHAnsi" w:hAnsiTheme="minorHAnsi" w:cstheme="minorHAnsi"/>
          <w:szCs w:val="22"/>
          <w:highlight w:val="yellow"/>
          <w:lang w:val="en-US"/>
        </w:rPr>
        <w:t>-</w:t>
      </w:r>
      <w:r w:rsidR="00381B9F">
        <w:rPr>
          <w:rFonts w:asciiTheme="minorHAnsi" w:hAnsiTheme="minorHAnsi" w:cstheme="minorHAnsi"/>
          <w:szCs w:val="22"/>
          <w:highlight w:val="yellow"/>
          <w:lang w:val="en-US"/>
        </w:rPr>
        <w:t>01</w:t>
      </w:r>
      <w:r w:rsidRPr="000C030E">
        <w:rPr>
          <w:rFonts w:asciiTheme="minorHAnsi" w:hAnsiTheme="minorHAnsi" w:cstheme="minorHAnsi"/>
          <w:szCs w:val="22"/>
          <w:highlight w:val="yellow"/>
          <w:lang w:val="en-US"/>
        </w:rPr>
        <w:t>-202</w:t>
      </w:r>
      <w:r w:rsidR="00381B9F">
        <w:rPr>
          <w:rFonts w:asciiTheme="minorHAnsi" w:hAnsiTheme="minorHAnsi" w:cstheme="minorHAnsi"/>
          <w:szCs w:val="22"/>
          <w:highlight w:val="yellow"/>
          <w:lang w:val="en-US"/>
        </w:rPr>
        <w:t>6</w:t>
      </w:r>
      <w:r w:rsidRPr="000C030E">
        <w:rPr>
          <w:rFonts w:asciiTheme="minorHAnsi" w:hAnsiTheme="minorHAnsi" w:cstheme="minorHAnsi"/>
          <w:szCs w:val="22"/>
          <w:highlight w:val="yellow"/>
          <w:lang w:val="en-US"/>
        </w:rPr>
        <w:t>, after which we will be pleased to re-quote.</w:t>
      </w:r>
      <w:r w:rsidRPr="000C030E">
        <w:rPr>
          <w:rFonts w:asciiTheme="minorHAnsi" w:hAnsiTheme="minorHAnsi" w:cstheme="minorHAnsi"/>
          <w:szCs w:val="22"/>
          <w:lang w:val="en-US"/>
        </w:rPr>
        <w:t xml:space="preserve"> </w:t>
      </w:r>
    </w:p>
    <w:p w14:paraId="3A5B3504" w14:textId="77777777" w:rsidR="00D366B1" w:rsidRPr="000C030E" w:rsidRDefault="00D366B1" w:rsidP="00D366B1">
      <w:pPr>
        <w:spacing w:line="240" w:lineRule="auto"/>
        <w:jc w:val="both"/>
        <w:rPr>
          <w:rFonts w:asciiTheme="minorHAnsi" w:hAnsiTheme="minorHAnsi" w:cstheme="minorHAnsi"/>
          <w:szCs w:val="22"/>
          <w:lang w:val="en-US"/>
        </w:rPr>
      </w:pPr>
      <w:r w:rsidRPr="000C030E">
        <w:rPr>
          <w:rFonts w:asciiTheme="minorHAnsi" w:hAnsiTheme="minorHAnsi" w:cstheme="minorHAnsi"/>
          <w:szCs w:val="22"/>
          <w:lang w:val="en-US"/>
        </w:rPr>
        <w:t>At this time, please note that we have tentatively set aside the requested meeting space based on your program requirements until the above date; however, this is subject to change based on availability. The hotel will hold the functions space as outlined in this proposal only upon contract signing. The final availability is subject to space on the day of confirmation.</w:t>
      </w:r>
    </w:p>
    <w:p w14:paraId="580DB51D" w14:textId="5F62EAFE" w:rsidR="00D366B1" w:rsidRPr="000C030E" w:rsidRDefault="00D366B1" w:rsidP="00D366B1">
      <w:pPr>
        <w:spacing w:line="240" w:lineRule="auto"/>
        <w:jc w:val="both"/>
        <w:rPr>
          <w:rFonts w:asciiTheme="minorHAnsi" w:hAnsiTheme="minorHAnsi" w:cstheme="minorHAnsi"/>
          <w:i/>
          <w:iCs/>
          <w:szCs w:val="22"/>
        </w:rPr>
      </w:pPr>
      <w:r w:rsidRPr="000C030E">
        <w:rPr>
          <w:rFonts w:asciiTheme="minorHAnsi" w:hAnsiTheme="minorHAnsi" w:cstheme="minorHAnsi"/>
          <w:i/>
          <w:iCs/>
          <w:szCs w:val="22"/>
          <w:highlight w:val="yellow"/>
        </w:rPr>
        <w:t xml:space="preserve">Bản báo giá này có hiệu lực đến ngày </w:t>
      </w:r>
      <w:r w:rsidR="00381B9F">
        <w:rPr>
          <w:rFonts w:asciiTheme="minorHAnsi" w:hAnsiTheme="minorHAnsi" w:cstheme="minorHAnsi"/>
          <w:i/>
          <w:iCs/>
          <w:szCs w:val="22"/>
          <w:highlight w:val="yellow"/>
        </w:rPr>
        <w:t>3</w:t>
      </w:r>
      <w:r w:rsidR="00BC5288">
        <w:rPr>
          <w:rFonts w:asciiTheme="minorHAnsi" w:hAnsiTheme="minorHAnsi" w:cstheme="minorHAnsi"/>
          <w:i/>
          <w:iCs/>
          <w:szCs w:val="22"/>
          <w:highlight w:val="yellow"/>
        </w:rPr>
        <w:t>0</w:t>
      </w:r>
      <w:r w:rsidRPr="000C030E">
        <w:rPr>
          <w:rFonts w:asciiTheme="minorHAnsi" w:hAnsiTheme="minorHAnsi" w:cstheme="minorHAnsi"/>
          <w:i/>
          <w:iCs/>
          <w:szCs w:val="22"/>
          <w:highlight w:val="yellow"/>
          <w:lang w:val="en-US"/>
        </w:rPr>
        <w:t>-</w:t>
      </w:r>
      <w:r w:rsidR="00381B9F">
        <w:rPr>
          <w:rFonts w:asciiTheme="minorHAnsi" w:hAnsiTheme="minorHAnsi" w:cstheme="minorHAnsi"/>
          <w:i/>
          <w:iCs/>
          <w:szCs w:val="22"/>
          <w:highlight w:val="yellow"/>
          <w:lang w:val="en-US"/>
        </w:rPr>
        <w:t>01</w:t>
      </w:r>
      <w:r w:rsidRPr="000C030E">
        <w:rPr>
          <w:rFonts w:asciiTheme="minorHAnsi" w:hAnsiTheme="minorHAnsi" w:cstheme="minorHAnsi"/>
          <w:i/>
          <w:iCs/>
          <w:szCs w:val="22"/>
          <w:highlight w:val="yellow"/>
          <w:lang w:val="en-US"/>
        </w:rPr>
        <w:t>-202</w:t>
      </w:r>
      <w:r w:rsidR="00381B9F">
        <w:rPr>
          <w:rFonts w:asciiTheme="minorHAnsi" w:hAnsiTheme="minorHAnsi" w:cstheme="minorHAnsi"/>
          <w:i/>
          <w:iCs/>
          <w:szCs w:val="22"/>
          <w:highlight w:val="yellow"/>
          <w:lang w:val="en-US"/>
        </w:rPr>
        <w:t>6</w:t>
      </w:r>
      <w:r w:rsidRPr="000C030E">
        <w:rPr>
          <w:rFonts w:asciiTheme="minorHAnsi" w:hAnsiTheme="minorHAnsi" w:cstheme="minorHAnsi"/>
          <w:i/>
          <w:iCs/>
          <w:szCs w:val="22"/>
          <w:highlight w:val="yellow"/>
        </w:rPr>
        <w:t>.</w:t>
      </w:r>
    </w:p>
    <w:p w14:paraId="20EA117F" w14:textId="77777777" w:rsidR="00D366B1" w:rsidRPr="000C030E" w:rsidRDefault="00D366B1" w:rsidP="00D366B1">
      <w:pPr>
        <w:spacing w:line="240" w:lineRule="auto"/>
        <w:rPr>
          <w:rFonts w:asciiTheme="minorHAnsi" w:hAnsiTheme="minorHAnsi" w:cstheme="minorHAnsi"/>
          <w:i/>
          <w:iCs/>
          <w:szCs w:val="22"/>
        </w:rPr>
      </w:pPr>
      <w:r w:rsidRPr="000C030E">
        <w:rPr>
          <w:rFonts w:asciiTheme="minorHAnsi" w:hAnsiTheme="minorHAnsi" w:cstheme="minorHAnsi"/>
          <w:i/>
          <w:iCs/>
          <w:szCs w:val="22"/>
        </w:rPr>
        <w:t>Trong thời điểm này, xin vui lòng chú ý rằng chúng tôi đã tạm thời giữ phòng cho quý khách dựa trên các yêu cầu về phòng như nêu trên; tuy nhiên, việc giữ phòng có thể thay đổi theo từng thời điểm. Việc xác nhận phòng sẽ chỉ được xác nhận tại thời điểm hai bên tiến hành ký kết hợp đồng.</w:t>
      </w:r>
      <w:bookmarkEnd w:id="2"/>
    </w:p>
    <w:p w14:paraId="29881D3E" w14:textId="5840AEB3" w:rsidR="000C0069" w:rsidRPr="006966BB" w:rsidRDefault="0007036C" w:rsidP="003A5DDC">
      <w:pPr>
        <w:jc w:val="both"/>
        <w:rPr>
          <w:rFonts w:asciiTheme="minorHAnsi" w:hAnsiTheme="minorHAnsi" w:cstheme="minorHAnsi"/>
          <w:bCs/>
          <w:color w:val="0000FF"/>
          <w:szCs w:val="22"/>
          <w:u w:val="single"/>
        </w:rPr>
      </w:pPr>
      <w:r w:rsidRPr="000C030E">
        <w:rPr>
          <w:rFonts w:asciiTheme="minorHAnsi" w:hAnsiTheme="minorHAnsi" w:cstheme="minorHAnsi"/>
          <w:color w:val="000000" w:themeColor="text1"/>
          <w:szCs w:val="22"/>
        </w:rPr>
        <w:t>If you have any further arrangements or clarifications, please do not hesitate to contact us at Tel# +</w:t>
      </w:r>
      <w:r w:rsidR="006966BB">
        <w:rPr>
          <w:rFonts w:asciiTheme="minorHAnsi" w:hAnsiTheme="minorHAnsi" w:cstheme="minorHAnsi"/>
          <w:color w:val="000000" w:themeColor="text1"/>
          <w:szCs w:val="22"/>
        </w:rPr>
        <w:t xml:space="preserve">84 </w:t>
      </w:r>
      <w:r w:rsidR="00BC5288">
        <w:rPr>
          <w:rFonts w:asciiTheme="minorHAnsi" w:hAnsiTheme="minorHAnsi" w:cstheme="minorHAnsi"/>
          <w:color w:val="000000" w:themeColor="text1"/>
          <w:szCs w:val="22"/>
        </w:rPr>
        <w:t>845542994</w:t>
      </w:r>
      <w:r w:rsidRPr="000C030E">
        <w:rPr>
          <w:rFonts w:asciiTheme="minorHAnsi" w:hAnsiTheme="minorHAnsi" w:cstheme="minorHAnsi"/>
          <w:color w:val="000000" w:themeColor="text1"/>
          <w:szCs w:val="22"/>
        </w:rPr>
        <w:t xml:space="preserve"> or email us at </w:t>
      </w:r>
      <w:hyperlink r:id="rId16" w:history="1">
        <w:r w:rsidR="009C18AF" w:rsidRPr="000C030E">
          <w:rPr>
            <w:rStyle w:val="Hyperlink"/>
            <w:rFonts w:asciiTheme="minorHAnsi" w:hAnsiTheme="minorHAnsi" w:cstheme="minorHAnsi"/>
            <w:bCs/>
            <w:szCs w:val="22"/>
          </w:rPr>
          <w:t>hien.vuthi@movenpick</w:t>
        </w:r>
      </w:hyperlink>
      <w:r w:rsidR="00BC5288">
        <w:rPr>
          <w:rStyle w:val="Hyperlink"/>
          <w:rFonts w:asciiTheme="minorHAnsi" w:hAnsiTheme="minorHAnsi" w:cstheme="minorHAnsi"/>
          <w:bCs/>
          <w:szCs w:val="22"/>
        </w:rPr>
        <w:t>.com</w:t>
      </w:r>
    </w:p>
    <w:p w14:paraId="026F5312" w14:textId="46528AD5" w:rsidR="00D366B1" w:rsidRPr="000C030E" w:rsidRDefault="00D366B1" w:rsidP="003A5DDC">
      <w:pPr>
        <w:jc w:val="both"/>
        <w:rPr>
          <w:rFonts w:asciiTheme="minorHAnsi" w:hAnsiTheme="minorHAnsi" w:cstheme="minorHAnsi"/>
          <w:i/>
          <w:iCs/>
          <w:color w:val="000000" w:themeColor="text1"/>
          <w:szCs w:val="22"/>
        </w:rPr>
      </w:pPr>
      <w:r w:rsidRPr="000C030E">
        <w:rPr>
          <w:rFonts w:asciiTheme="minorHAnsi" w:hAnsiTheme="minorHAnsi" w:cstheme="minorHAnsi"/>
          <w:i/>
          <w:iCs/>
          <w:color w:val="000000" w:themeColor="text1"/>
          <w:szCs w:val="22"/>
        </w:rPr>
        <w:t xml:space="preserve">Mọi thông tin thêm xin vui lòng liên hệ với chúng tôi theo số +84 </w:t>
      </w:r>
      <w:r w:rsidR="00BC5288">
        <w:rPr>
          <w:rFonts w:asciiTheme="minorHAnsi" w:hAnsiTheme="minorHAnsi" w:cstheme="minorHAnsi"/>
          <w:i/>
          <w:iCs/>
          <w:color w:val="000000" w:themeColor="text1"/>
          <w:szCs w:val="22"/>
        </w:rPr>
        <w:t>845542994</w:t>
      </w:r>
      <w:r w:rsidRPr="000C030E">
        <w:rPr>
          <w:rFonts w:asciiTheme="minorHAnsi" w:hAnsiTheme="minorHAnsi" w:cstheme="minorHAnsi"/>
          <w:i/>
          <w:iCs/>
          <w:color w:val="000000" w:themeColor="text1"/>
          <w:szCs w:val="22"/>
        </w:rPr>
        <w:t xml:space="preserve"> hoặc gửi thư cho chúng tôi theo địa chỉ</w:t>
      </w:r>
      <w:r w:rsidR="009C18AF" w:rsidRPr="000C030E">
        <w:rPr>
          <w:rFonts w:asciiTheme="minorHAnsi" w:hAnsiTheme="minorHAnsi" w:cstheme="minorHAnsi"/>
          <w:i/>
          <w:iCs/>
          <w:color w:val="000000" w:themeColor="text1"/>
          <w:szCs w:val="22"/>
        </w:rPr>
        <w:t xml:space="preserve"> </w:t>
      </w:r>
      <w:r w:rsidRPr="000C030E">
        <w:rPr>
          <w:rFonts w:asciiTheme="minorHAnsi" w:hAnsiTheme="minorHAnsi" w:cstheme="minorHAnsi"/>
          <w:i/>
          <w:iCs/>
          <w:color w:val="000000" w:themeColor="text1"/>
          <w:szCs w:val="22"/>
        </w:rPr>
        <w:t xml:space="preserve"> </w:t>
      </w:r>
      <w:hyperlink r:id="rId17" w:history="1">
        <w:r w:rsidR="009C18AF" w:rsidRPr="000C030E">
          <w:rPr>
            <w:rStyle w:val="Hyperlink"/>
            <w:rFonts w:asciiTheme="minorHAnsi" w:hAnsiTheme="minorHAnsi" w:cstheme="minorHAnsi"/>
            <w:bCs/>
            <w:szCs w:val="22"/>
          </w:rPr>
          <w:t>hien.vuthi@movenpick</w:t>
        </w:r>
      </w:hyperlink>
      <w:r w:rsidR="003D0CBC">
        <w:rPr>
          <w:rStyle w:val="Hyperlink"/>
          <w:rFonts w:asciiTheme="minorHAnsi" w:hAnsiTheme="minorHAnsi" w:cstheme="minorHAnsi"/>
          <w:bCs/>
          <w:szCs w:val="22"/>
        </w:rPr>
        <w:t>.com</w:t>
      </w:r>
    </w:p>
    <w:p w14:paraId="5210841C" w14:textId="0E7BB623" w:rsidR="0007036C" w:rsidRPr="000C030E" w:rsidRDefault="0007036C" w:rsidP="003A5DDC">
      <w:pPr>
        <w:spacing w:after="0"/>
        <w:jc w:val="both"/>
        <w:rPr>
          <w:rFonts w:asciiTheme="minorHAnsi" w:hAnsiTheme="minorHAnsi" w:cstheme="minorHAnsi"/>
          <w:color w:val="000000" w:themeColor="text1"/>
          <w:szCs w:val="22"/>
        </w:rPr>
      </w:pPr>
      <w:r w:rsidRPr="000C030E">
        <w:rPr>
          <w:rFonts w:asciiTheme="minorHAnsi" w:hAnsiTheme="minorHAnsi" w:cstheme="minorHAnsi"/>
          <w:b/>
          <w:bCs/>
          <w:color w:val="000000" w:themeColor="text1"/>
          <w:szCs w:val="22"/>
        </w:rPr>
        <w:t>Mövenpick Living West Hanoi</w:t>
      </w:r>
      <w:r w:rsidRPr="000C030E">
        <w:rPr>
          <w:rFonts w:asciiTheme="minorHAnsi" w:hAnsiTheme="minorHAnsi" w:cstheme="minorHAnsi"/>
          <w:color w:val="000000" w:themeColor="text1"/>
          <w:szCs w:val="22"/>
        </w:rPr>
        <w:t xml:space="preserve"> looks forward to working with you on this event. </w:t>
      </w:r>
    </w:p>
    <w:p w14:paraId="15798175" w14:textId="77777777" w:rsidR="00D366B1" w:rsidRPr="000C030E" w:rsidRDefault="00D366B1" w:rsidP="0007036C">
      <w:pPr>
        <w:spacing w:after="0"/>
        <w:rPr>
          <w:rFonts w:asciiTheme="minorHAnsi" w:hAnsiTheme="minorHAnsi" w:cstheme="minorHAnsi"/>
          <w:color w:val="000000" w:themeColor="text1"/>
          <w:szCs w:val="22"/>
        </w:rPr>
      </w:pPr>
    </w:p>
    <w:p w14:paraId="3BC55F31" w14:textId="668F5C9E" w:rsidR="00281E77" w:rsidRPr="000C030E" w:rsidRDefault="0007036C" w:rsidP="0007036C">
      <w:pPr>
        <w:spacing w:after="0"/>
        <w:rPr>
          <w:rFonts w:asciiTheme="minorHAnsi" w:hAnsiTheme="minorHAnsi" w:cstheme="minorHAnsi"/>
          <w:color w:val="000000" w:themeColor="text1"/>
          <w:szCs w:val="22"/>
        </w:rPr>
      </w:pPr>
      <w:r w:rsidRPr="000C030E">
        <w:rPr>
          <w:rFonts w:asciiTheme="minorHAnsi" w:hAnsiTheme="minorHAnsi" w:cstheme="minorHAnsi"/>
          <w:color w:val="000000" w:themeColor="text1"/>
          <w:szCs w:val="22"/>
        </w:rPr>
        <w:t>Yours sincerely,</w:t>
      </w:r>
    </w:p>
    <w:p w14:paraId="2E623D16" w14:textId="1DE1B41E" w:rsidR="00C93B68" w:rsidRPr="00281E77" w:rsidRDefault="00D366B1" w:rsidP="0007036C">
      <w:pPr>
        <w:spacing w:after="0"/>
        <w:rPr>
          <w:rFonts w:asciiTheme="minorHAnsi" w:hAnsiTheme="minorHAnsi" w:cstheme="minorHAnsi"/>
          <w:i/>
          <w:iCs/>
          <w:color w:val="000000" w:themeColor="text1"/>
          <w:szCs w:val="22"/>
        </w:rPr>
      </w:pPr>
      <w:r w:rsidRPr="00281E77">
        <w:rPr>
          <w:rFonts w:asciiTheme="minorHAnsi" w:hAnsiTheme="minorHAnsi" w:cstheme="minorHAnsi"/>
          <w:i/>
          <w:iCs/>
          <w:color w:val="000000" w:themeColor="text1"/>
          <w:szCs w:val="22"/>
        </w:rPr>
        <w:t xml:space="preserve">Trân trọng </w:t>
      </w:r>
    </w:p>
    <w:p w14:paraId="76C7B59E" w14:textId="77777777" w:rsidR="00281E77" w:rsidRPr="000C030E" w:rsidRDefault="00281E77" w:rsidP="0007036C">
      <w:pPr>
        <w:spacing w:after="0"/>
        <w:rPr>
          <w:rFonts w:asciiTheme="minorHAnsi" w:hAnsiTheme="minorHAnsi" w:cstheme="minorHAnsi"/>
          <w:color w:val="000000" w:themeColor="text1"/>
          <w:szCs w:val="22"/>
        </w:rPr>
      </w:pPr>
    </w:p>
    <w:p w14:paraId="27B45E11" w14:textId="77777777" w:rsidR="009C18AF" w:rsidRPr="000C030E" w:rsidRDefault="009C18AF" w:rsidP="009C18AF">
      <w:pPr>
        <w:spacing w:after="0"/>
        <w:rPr>
          <w:rFonts w:asciiTheme="minorHAnsi" w:hAnsiTheme="minorHAnsi" w:cstheme="minorHAnsi"/>
          <w:color w:val="000000" w:themeColor="text1"/>
          <w:szCs w:val="22"/>
        </w:rPr>
      </w:pPr>
      <w:r w:rsidRPr="000C030E">
        <w:rPr>
          <w:rFonts w:asciiTheme="minorHAnsi" w:hAnsiTheme="minorHAnsi" w:cstheme="minorHAnsi"/>
          <w:color w:val="000000" w:themeColor="text1"/>
          <w:szCs w:val="22"/>
        </w:rPr>
        <w:t>Vu Thi Hien (Mrs.)</w:t>
      </w:r>
    </w:p>
    <w:p w14:paraId="7E6313FD" w14:textId="65D6948F" w:rsidR="00786483" w:rsidRDefault="009C18AF" w:rsidP="009C18AF">
      <w:pPr>
        <w:widowControl w:val="0"/>
        <w:spacing w:after="0" w:line="240" w:lineRule="auto"/>
        <w:jc w:val="both"/>
        <w:rPr>
          <w:rFonts w:asciiTheme="minorHAnsi" w:hAnsiTheme="minorHAnsi" w:cstheme="minorHAnsi"/>
          <w:color w:val="000000" w:themeColor="text1"/>
          <w:szCs w:val="22"/>
        </w:rPr>
      </w:pPr>
      <w:r w:rsidRPr="000C030E">
        <w:rPr>
          <w:rFonts w:asciiTheme="minorHAnsi" w:hAnsiTheme="minorHAnsi" w:cstheme="minorHAnsi"/>
          <w:color w:val="000000" w:themeColor="text1"/>
          <w:szCs w:val="22"/>
        </w:rPr>
        <w:t>Event Sales Executive</w:t>
      </w:r>
    </w:p>
    <w:p w14:paraId="740E2543" w14:textId="5DB86A15" w:rsidR="000C0069" w:rsidRDefault="000C0069" w:rsidP="009C18AF">
      <w:pPr>
        <w:widowControl w:val="0"/>
        <w:spacing w:after="0" w:line="240" w:lineRule="auto"/>
        <w:jc w:val="both"/>
        <w:rPr>
          <w:rFonts w:asciiTheme="minorHAnsi" w:hAnsiTheme="minorHAnsi" w:cstheme="minorHAnsi"/>
          <w:color w:val="000000" w:themeColor="text1"/>
          <w:szCs w:val="22"/>
        </w:rPr>
      </w:pPr>
    </w:p>
    <w:p w14:paraId="06CA9374" w14:textId="24878B3B" w:rsidR="000C0069" w:rsidRDefault="000C0069" w:rsidP="009C18AF">
      <w:pPr>
        <w:widowControl w:val="0"/>
        <w:spacing w:after="0" w:line="240" w:lineRule="auto"/>
        <w:jc w:val="both"/>
        <w:rPr>
          <w:rFonts w:asciiTheme="minorHAnsi" w:hAnsiTheme="minorHAnsi" w:cstheme="minorHAnsi"/>
          <w:color w:val="000000" w:themeColor="text1"/>
          <w:szCs w:val="22"/>
        </w:rPr>
      </w:pPr>
    </w:p>
    <w:p w14:paraId="7EF511D9" w14:textId="1ABAB39C" w:rsidR="000C0069" w:rsidRDefault="000C0069" w:rsidP="009C18AF">
      <w:pPr>
        <w:widowControl w:val="0"/>
        <w:spacing w:after="0" w:line="240" w:lineRule="auto"/>
        <w:jc w:val="both"/>
        <w:rPr>
          <w:rFonts w:asciiTheme="minorHAnsi" w:hAnsiTheme="minorHAnsi" w:cstheme="minorHAnsi"/>
          <w:color w:val="000000" w:themeColor="text1"/>
          <w:szCs w:val="22"/>
        </w:rPr>
      </w:pPr>
    </w:p>
    <w:p w14:paraId="6F5888B7" w14:textId="3C1A08B8" w:rsidR="00023FED" w:rsidRDefault="00023FED" w:rsidP="00786483">
      <w:pPr>
        <w:widowControl w:val="0"/>
        <w:spacing w:after="0" w:line="240" w:lineRule="auto"/>
        <w:jc w:val="both"/>
        <w:rPr>
          <w:rFonts w:asciiTheme="minorHAnsi" w:hAnsiTheme="minorHAnsi" w:cstheme="minorHAnsi"/>
          <w:b/>
          <w:bCs/>
          <w:szCs w:val="22"/>
        </w:rPr>
      </w:pPr>
    </w:p>
    <w:p w14:paraId="4DCD5163" w14:textId="58B814EF" w:rsidR="004A7AAA" w:rsidRDefault="004A7AAA" w:rsidP="00786483">
      <w:pPr>
        <w:widowControl w:val="0"/>
        <w:spacing w:after="0" w:line="240" w:lineRule="auto"/>
        <w:jc w:val="both"/>
        <w:rPr>
          <w:rFonts w:asciiTheme="minorHAnsi" w:hAnsiTheme="minorHAnsi" w:cstheme="minorHAnsi"/>
          <w:b/>
          <w:bCs/>
          <w:szCs w:val="22"/>
        </w:rPr>
      </w:pPr>
    </w:p>
    <w:p w14:paraId="29080A17" w14:textId="3477D219" w:rsidR="004A7AAA" w:rsidRDefault="004A7AAA" w:rsidP="00786483">
      <w:pPr>
        <w:widowControl w:val="0"/>
        <w:spacing w:after="0" w:line="240" w:lineRule="auto"/>
        <w:jc w:val="both"/>
        <w:rPr>
          <w:rFonts w:asciiTheme="minorHAnsi" w:hAnsiTheme="minorHAnsi" w:cstheme="minorHAnsi"/>
          <w:b/>
          <w:bCs/>
          <w:szCs w:val="22"/>
        </w:rPr>
      </w:pPr>
    </w:p>
    <w:p w14:paraId="73C3D655" w14:textId="4F1A6F04" w:rsidR="004A7AAA" w:rsidRDefault="004A7AAA" w:rsidP="00786483">
      <w:pPr>
        <w:widowControl w:val="0"/>
        <w:spacing w:after="0" w:line="240" w:lineRule="auto"/>
        <w:jc w:val="both"/>
        <w:rPr>
          <w:rFonts w:asciiTheme="minorHAnsi" w:hAnsiTheme="minorHAnsi" w:cstheme="minorHAnsi"/>
          <w:b/>
          <w:bCs/>
          <w:szCs w:val="22"/>
        </w:rPr>
      </w:pPr>
    </w:p>
    <w:p w14:paraId="4421DC05" w14:textId="62029769" w:rsidR="00350CB3" w:rsidRDefault="00350CB3" w:rsidP="00786483">
      <w:pPr>
        <w:widowControl w:val="0"/>
        <w:spacing w:after="0" w:line="240" w:lineRule="auto"/>
        <w:jc w:val="both"/>
        <w:rPr>
          <w:rFonts w:asciiTheme="minorHAnsi" w:hAnsiTheme="minorHAnsi" w:cstheme="minorHAnsi"/>
          <w:b/>
          <w:bCs/>
          <w:szCs w:val="22"/>
        </w:rPr>
      </w:pPr>
    </w:p>
    <w:p w14:paraId="1877910E" w14:textId="3E048DDE" w:rsidR="00350CB3" w:rsidRDefault="00350CB3" w:rsidP="00786483">
      <w:pPr>
        <w:widowControl w:val="0"/>
        <w:spacing w:after="0" w:line="240" w:lineRule="auto"/>
        <w:jc w:val="both"/>
        <w:rPr>
          <w:rFonts w:asciiTheme="minorHAnsi" w:hAnsiTheme="minorHAnsi" w:cstheme="minorHAnsi"/>
          <w:b/>
          <w:bCs/>
          <w:szCs w:val="22"/>
        </w:rPr>
      </w:pPr>
    </w:p>
    <w:p w14:paraId="4FC357F0" w14:textId="77777777" w:rsidR="00350CB3" w:rsidRDefault="00350CB3" w:rsidP="00786483">
      <w:pPr>
        <w:widowControl w:val="0"/>
        <w:spacing w:after="0" w:line="240" w:lineRule="auto"/>
        <w:jc w:val="both"/>
        <w:rPr>
          <w:rFonts w:asciiTheme="minorHAnsi" w:hAnsiTheme="minorHAnsi" w:cstheme="minorHAnsi"/>
          <w:b/>
          <w:bCs/>
          <w:szCs w:val="22"/>
        </w:rPr>
      </w:pPr>
    </w:p>
    <w:p w14:paraId="650876B0" w14:textId="10BE27E4" w:rsidR="004A7AAA" w:rsidRDefault="004A7AAA" w:rsidP="00786483">
      <w:pPr>
        <w:widowControl w:val="0"/>
        <w:spacing w:after="0" w:line="240" w:lineRule="auto"/>
        <w:jc w:val="both"/>
        <w:rPr>
          <w:rFonts w:asciiTheme="minorHAnsi" w:hAnsiTheme="minorHAnsi" w:cstheme="minorHAnsi"/>
          <w:b/>
          <w:bCs/>
          <w:szCs w:val="22"/>
        </w:rPr>
      </w:pPr>
    </w:p>
    <w:p w14:paraId="6A0D0328" w14:textId="103F119E" w:rsidR="004A7AAA" w:rsidRDefault="004A7AAA" w:rsidP="00786483">
      <w:pPr>
        <w:widowControl w:val="0"/>
        <w:spacing w:after="0" w:line="240" w:lineRule="auto"/>
        <w:jc w:val="both"/>
        <w:rPr>
          <w:rFonts w:asciiTheme="minorHAnsi" w:hAnsiTheme="minorHAnsi" w:cstheme="minorHAnsi"/>
          <w:b/>
          <w:bCs/>
          <w:szCs w:val="22"/>
        </w:rPr>
      </w:pPr>
    </w:p>
    <w:p w14:paraId="5E938615" w14:textId="5C8BA97F" w:rsidR="004A7AAA" w:rsidRDefault="004A7AAA" w:rsidP="00786483">
      <w:pPr>
        <w:widowControl w:val="0"/>
        <w:spacing w:after="0" w:line="240" w:lineRule="auto"/>
        <w:jc w:val="both"/>
        <w:rPr>
          <w:rFonts w:asciiTheme="minorHAnsi" w:hAnsiTheme="minorHAnsi" w:cstheme="minorHAnsi"/>
          <w:b/>
          <w:bCs/>
          <w:szCs w:val="22"/>
        </w:rPr>
      </w:pPr>
    </w:p>
    <w:p w14:paraId="74F24D1E" w14:textId="0E856BE4" w:rsidR="004A7AAA" w:rsidRDefault="004A7AAA" w:rsidP="00786483">
      <w:pPr>
        <w:widowControl w:val="0"/>
        <w:spacing w:after="0" w:line="240" w:lineRule="auto"/>
        <w:jc w:val="both"/>
        <w:rPr>
          <w:rFonts w:asciiTheme="minorHAnsi" w:hAnsiTheme="minorHAnsi" w:cstheme="minorHAnsi"/>
          <w:b/>
          <w:bCs/>
          <w:szCs w:val="22"/>
        </w:rPr>
      </w:pPr>
    </w:p>
    <w:p w14:paraId="11B7AFB9" w14:textId="591D628F" w:rsidR="00786483" w:rsidRPr="000C570A" w:rsidRDefault="00786483" w:rsidP="000C570A">
      <w:pPr>
        <w:widowControl w:val="0"/>
        <w:spacing w:after="0" w:line="240" w:lineRule="auto"/>
        <w:jc w:val="center"/>
        <w:rPr>
          <w:rFonts w:asciiTheme="minorHAnsi" w:hAnsiTheme="minorHAnsi" w:cstheme="minorHAnsi"/>
          <w:b/>
          <w:bCs/>
          <w:sz w:val="28"/>
        </w:rPr>
      </w:pPr>
      <w:r w:rsidRPr="000C570A">
        <w:rPr>
          <w:rFonts w:asciiTheme="minorHAnsi" w:hAnsiTheme="minorHAnsi" w:cstheme="minorHAnsi"/>
          <w:b/>
          <w:bCs/>
          <w:sz w:val="28"/>
        </w:rPr>
        <w:t>ACCOR LIVE LIMITLESS (ALL) – MEETING PLANNER</w:t>
      </w:r>
    </w:p>
    <w:p w14:paraId="4EDCF9EA"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0E6C5835" w14:textId="77777777"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In order to enjoy a world of top-quality tailored benefits, the Meeting Planner card number must be provided by the Client when making the reservation and the card number must be included in the contract. The Hotel will then credit the points to Meeting Planner’s card accordingly.</w:t>
      </w:r>
    </w:p>
    <w:p w14:paraId="6D80A6B1"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7B87D267" w14:textId="77777777" w:rsidR="00786483" w:rsidRPr="000C030E" w:rsidRDefault="00786483" w:rsidP="00786483">
      <w:pPr>
        <w:widowControl w:val="0"/>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Member name:</w:t>
      </w:r>
    </w:p>
    <w:p w14:paraId="249FAE3C"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CEBEE2B" w14:textId="77777777" w:rsidR="00786483" w:rsidRPr="000C030E" w:rsidRDefault="00786483" w:rsidP="00786483">
      <w:pPr>
        <w:widowControl w:val="0"/>
        <w:pBdr>
          <w:bottom w:val="single" w:sz="6" w:space="1" w:color="auto"/>
        </w:pBdr>
        <w:spacing w:after="0" w:line="240" w:lineRule="auto"/>
        <w:jc w:val="both"/>
        <w:rPr>
          <w:rFonts w:asciiTheme="minorHAnsi" w:hAnsiTheme="minorHAnsi" w:cstheme="minorHAnsi"/>
          <w:szCs w:val="22"/>
        </w:rPr>
      </w:pPr>
    </w:p>
    <w:p w14:paraId="221CAE35"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4153DEC7" w14:textId="77777777" w:rsidR="00786483" w:rsidRPr="000C030E" w:rsidRDefault="00786483" w:rsidP="00786483">
      <w:pPr>
        <w:widowControl w:val="0"/>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Member card number:</w:t>
      </w:r>
    </w:p>
    <w:p w14:paraId="4996429F"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2486AECC" w14:textId="77777777" w:rsidR="00786483" w:rsidRPr="000C030E" w:rsidRDefault="00786483" w:rsidP="00786483">
      <w:pPr>
        <w:widowControl w:val="0"/>
        <w:pBdr>
          <w:bottom w:val="single" w:sz="6" w:space="1" w:color="auto"/>
        </w:pBdr>
        <w:spacing w:after="0" w:line="240" w:lineRule="auto"/>
        <w:jc w:val="both"/>
        <w:rPr>
          <w:rFonts w:asciiTheme="minorHAnsi" w:hAnsiTheme="minorHAnsi" w:cstheme="minorHAnsi"/>
          <w:szCs w:val="22"/>
        </w:rPr>
      </w:pPr>
    </w:p>
    <w:p w14:paraId="5DEC8433" w14:textId="07BD15E3" w:rsidR="00786483" w:rsidRPr="000C030E" w:rsidRDefault="00786483" w:rsidP="00786483">
      <w:pPr>
        <w:widowControl w:val="0"/>
        <w:spacing w:after="0" w:line="240" w:lineRule="auto"/>
        <w:jc w:val="both"/>
        <w:rPr>
          <w:rFonts w:asciiTheme="minorHAnsi" w:hAnsiTheme="minorHAnsi" w:cstheme="minorHAnsi"/>
          <w:szCs w:val="22"/>
        </w:rPr>
      </w:pPr>
    </w:p>
    <w:p w14:paraId="55988C4A" w14:textId="7CCC6715"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Not a member yet? Would like to become a ALL Meeting Planner Member?</w:t>
      </w:r>
      <w:r w:rsidRPr="000C030E">
        <w:rPr>
          <w:rFonts w:asciiTheme="minorHAnsi" w:hAnsiTheme="minorHAnsi" w:cstheme="minorHAnsi"/>
          <w:szCs w:val="22"/>
        </w:rPr>
        <w:tab/>
      </w:r>
    </w:p>
    <w:p w14:paraId="584AE513" w14:textId="7BFD6A2C"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noProof/>
          <w:szCs w:val="22"/>
        </w:rPr>
        <w:drawing>
          <wp:anchor distT="0" distB="0" distL="114300" distR="114300" simplePos="0" relativeHeight="251668480" behindDoc="1" locked="0" layoutInCell="1" allowOverlap="1" wp14:anchorId="1AEC4883" wp14:editId="59F78F59">
            <wp:simplePos x="0" y="0"/>
            <wp:positionH relativeFrom="column">
              <wp:posOffset>3962378</wp:posOffset>
            </wp:positionH>
            <wp:positionV relativeFrom="paragraph">
              <wp:posOffset>35297</wp:posOffset>
            </wp:positionV>
            <wp:extent cx="1814195" cy="925620"/>
            <wp:effectExtent l="0" t="0" r="0" b="825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8" cstate="print">
                      <a:extLst>
                        <a:ext uri="{28A0092B-C50C-407E-A947-70E740481C1C}">
                          <a14:useLocalDpi xmlns:a14="http://schemas.microsoft.com/office/drawing/2010/main" val="0"/>
                        </a:ext>
                      </a:extLst>
                    </a:blip>
                    <a:srcRect t="12282" b="15315"/>
                    <a:stretch/>
                  </pic:blipFill>
                  <pic:spPr bwMode="auto">
                    <a:xfrm>
                      <a:off x="0" y="0"/>
                      <a:ext cx="1814195" cy="9256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42DCD9" w14:textId="77777777"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Please contact your Sales Manager for more information.</w:t>
      </w:r>
    </w:p>
    <w:p w14:paraId="3C1F4D98"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7F0951E" w14:textId="474D3420" w:rsidR="00786483" w:rsidRPr="000C030E" w:rsidRDefault="00786483" w:rsidP="00786483">
      <w:pPr>
        <w:widowControl w:val="0"/>
        <w:spacing w:after="0" w:line="240" w:lineRule="auto"/>
        <w:jc w:val="both"/>
        <w:rPr>
          <w:rFonts w:asciiTheme="minorHAnsi" w:hAnsiTheme="minorHAnsi" w:cstheme="minorHAnsi"/>
          <w:b/>
          <w:bCs/>
          <w:szCs w:val="22"/>
        </w:rPr>
      </w:pPr>
      <w:r w:rsidRPr="000C030E">
        <w:rPr>
          <w:rFonts w:asciiTheme="minorHAnsi" w:hAnsiTheme="minorHAnsi" w:cstheme="minorHAnsi"/>
          <w:b/>
          <w:bCs/>
          <w:szCs w:val="22"/>
        </w:rPr>
        <w:t>Would you like to become an AL</w:t>
      </w:r>
      <w:r w:rsidR="003A5DDC" w:rsidRPr="000C030E">
        <w:rPr>
          <w:rFonts w:asciiTheme="minorHAnsi" w:hAnsiTheme="minorHAnsi" w:cstheme="minorHAnsi"/>
          <w:b/>
          <w:bCs/>
          <w:szCs w:val="22"/>
        </w:rPr>
        <w:t>L</w:t>
      </w:r>
      <w:r w:rsidRPr="000C030E">
        <w:rPr>
          <w:rFonts w:asciiTheme="minorHAnsi" w:hAnsiTheme="minorHAnsi" w:cstheme="minorHAnsi"/>
          <w:b/>
          <w:bCs/>
          <w:szCs w:val="22"/>
        </w:rPr>
        <w:t xml:space="preserve"> Meeting Planner Member?</w:t>
      </w:r>
    </w:p>
    <w:p w14:paraId="03954BA9"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69C1134" w14:textId="77777777"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szCs w:val="22"/>
        </w:rPr>
        <w:t>□ Yes, I would like to</w:t>
      </w:r>
      <w:r w:rsidRPr="000C030E">
        <w:rPr>
          <w:rFonts w:asciiTheme="minorHAnsi" w:hAnsiTheme="minorHAnsi" w:cstheme="minorHAnsi"/>
          <w:szCs w:val="22"/>
        </w:rPr>
        <w:tab/>
      </w:r>
      <w:r w:rsidRPr="000C030E">
        <w:rPr>
          <w:rFonts w:asciiTheme="minorHAnsi" w:hAnsiTheme="minorHAnsi" w:cstheme="minorHAnsi"/>
          <w:szCs w:val="22"/>
        </w:rPr>
        <w:tab/>
      </w:r>
      <w:r w:rsidRPr="000C030E">
        <w:rPr>
          <w:rFonts w:asciiTheme="minorHAnsi" w:hAnsiTheme="minorHAnsi" w:cstheme="minorHAnsi"/>
          <w:szCs w:val="22"/>
        </w:rPr>
        <w:tab/>
        <w:t>□ Not at this time</w:t>
      </w:r>
    </w:p>
    <w:p w14:paraId="2739C596" w14:textId="77777777" w:rsidR="00786483" w:rsidRPr="000C030E" w:rsidRDefault="00786483" w:rsidP="00786483">
      <w:pPr>
        <w:widowControl w:val="0"/>
        <w:spacing w:after="0" w:line="240" w:lineRule="auto"/>
        <w:jc w:val="both"/>
        <w:rPr>
          <w:rFonts w:asciiTheme="minorHAnsi" w:hAnsiTheme="minorHAnsi" w:cstheme="minorHAnsi"/>
          <w:szCs w:val="22"/>
        </w:rPr>
      </w:pPr>
    </w:p>
    <w:p w14:paraId="1B0DAFBA" w14:textId="3C0F522B" w:rsidR="00786483" w:rsidRPr="000C030E" w:rsidRDefault="00786483" w:rsidP="00786483">
      <w:pPr>
        <w:widowControl w:val="0"/>
        <w:spacing w:after="0" w:line="240" w:lineRule="auto"/>
        <w:jc w:val="both"/>
        <w:rPr>
          <w:rFonts w:asciiTheme="minorHAnsi" w:hAnsiTheme="minorHAnsi" w:cstheme="minorHAnsi"/>
          <w:szCs w:val="22"/>
        </w:rPr>
      </w:pPr>
      <w:r w:rsidRPr="000C030E">
        <w:rPr>
          <w:rFonts w:asciiTheme="minorHAnsi" w:hAnsiTheme="minorHAnsi" w:cstheme="minorHAnsi"/>
          <w:noProof/>
          <w:szCs w:val="22"/>
        </w:rPr>
        <w:drawing>
          <wp:anchor distT="0" distB="0" distL="114300" distR="114300" simplePos="0" relativeHeight="251666432" behindDoc="1" locked="0" layoutInCell="1" allowOverlap="1" wp14:anchorId="55D28515" wp14:editId="0AF278D1">
            <wp:simplePos x="0" y="0"/>
            <wp:positionH relativeFrom="column">
              <wp:posOffset>-86360</wp:posOffset>
            </wp:positionH>
            <wp:positionV relativeFrom="paragraph">
              <wp:posOffset>287619</wp:posOffset>
            </wp:positionV>
            <wp:extent cx="6020430" cy="2760453"/>
            <wp:effectExtent l="0" t="0" r="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9" cstate="print">
                      <a:extLst>
                        <a:ext uri="{28A0092B-C50C-407E-A947-70E740481C1C}">
                          <a14:useLocalDpi xmlns:a14="http://schemas.microsoft.com/office/drawing/2010/main" val="0"/>
                        </a:ext>
                      </a:extLst>
                    </a:blip>
                    <a:srcRect t="9527" b="25611"/>
                    <a:stretch/>
                  </pic:blipFill>
                  <pic:spPr bwMode="auto">
                    <a:xfrm>
                      <a:off x="0" y="0"/>
                      <a:ext cx="6020430" cy="276045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C030E">
        <w:rPr>
          <w:rFonts w:asciiTheme="minorHAnsi" w:hAnsiTheme="minorHAnsi" w:cstheme="minorHAnsi"/>
          <w:b/>
          <w:bCs/>
          <w:noProof/>
          <w:szCs w:val="22"/>
        </w:rPr>
        <w:drawing>
          <wp:anchor distT="0" distB="0" distL="114300" distR="114300" simplePos="0" relativeHeight="251657215" behindDoc="1" locked="0" layoutInCell="1" allowOverlap="1" wp14:anchorId="774A3176" wp14:editId="18FAAAA4">
            <wp:simplePos x="0" y="0"/>
            <wp:positionH relativeFrom="column">
              <wp:posOffset>-488731</wp:posOffset>
            </wp:positionH>
            <wp:positionV relativeFrom="page">
              <wp:posOffset>331076</wp:posOffset>
            </wp:positionV>
            <wp:extent cx="6757670" cy="10079420"/>
            <wp:effectExtent l="0" t="0" r="508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757670" cy="10079420"/>
                    </a:xfrm>
                    <a:prstGeom prst="rect">
                      <a:avLst/>
                    </a:prstGeom>
                  </pic:spPr>
                </pic:pic>
              </a:graphicData>
            </a:graphic>
            <wp14:sizeRelH relativeFrom="page">
              <wp14:pctWidth>0</wp14:pctWidth>
            </wp14:sizeRelH>
            <wp14:sizeRelV relativeFrom="page">
              <wp14:pctHeight>0</wp14:pctHeight>
            </wp14:sizeRelV>
          </wp:anchor>
        </w:drawing>
      </w:r>
      <w:r w:rsidR="00627D35">
        <w:rPr>
          <w:rFonts w:asciiTheme="minorHAnsi" w:hAnsiTheme="minorHAnsi" w:cstheme="minorHAnsi"/>
          <w:szCs w:val="22"/>
        </w:rPr>
        <w:t>p</w:t>
      </w:r>
    </w:p>
    <w:sectPr w:rsidR="00786483" w:rsidRPr="000C030E" w:rsidSect="00001F71">
      <w:headerReference w:type="default" r:id="rId20"/>
      <w:pgSz w:w="11906" w:h="16838" w:code="9"/>
      <w:pgMar w:top="1440" w:right="836"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5EC82" w14:textId="77777777" w:rsidR="00BA3214" w:rsidRDefault="00BA3214" w:rsidP="00AE7B92">
      <w:pPr>
        <w:spacing w:after="0" w:line="240" w:lineRule="auto"/>
      </w:pPr>
      <w:r>
        <w:separator/>
      </w:r>
    </w:p>
  </w:endnote>
  <w:endnote w:type="continuationSeparator" w:id="0">
    <w:p w14:paraId="47DF2CA9" w14:textId="77777777" w:rsidR="00BA3214" w:rsidRDefault="00BA3214"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9E68E8" w14:textId="77777777" w:rsidR="00BA3214" w:rsidRDefault="00BA3214" w:rsidP="00AE7B92">
      <w:pPr>
        <w:spacing w:after="0" w:line="240" w:lineRule="auto"/>
      </w:pPr>
      <w:r>
        <w:separator/>
      </w:r>
    </w:p>
  </w:footnote>
  <w:footnote w:type="continuationSeparator" w:id="0">
    <w:p w14:paraId="18C5F2C6" w14:textId="77777777" w:rsidR="00BA3214" w:rsidRDefault="00BA3214"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0EAF2" w14:textId="0FB47BB8" w:rsidR="001D1AE2" w:rsidRDefault="001D1AE2" w:rsidP="00977348">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733" w:hanging="283"/>
      </w:pPr>
      <w:rPr>
        <w:rFonts w:ascii="Symbol" w:hAnsi="Symbol" w:hint="default"/>
      </w:rPr>
    </w:lvl>
    <w:lvl w:ilvl="1" w:tplc="2CC62C8C">
      <w:numFmt w:val="none"/>
      <w:lvlText w:val=""/>
      <w:lvlJc w:val="left"/>
      <w:pPr>
        <w:tabs>
          <w:tab w:val="num" w:pos="90"/>
        </w:tabs>
        <w:ind w:left="-270" w:firstLine="0"/>
      </w:pPr>
    </w:lvl>
    <w:lvl w:ilvl="2" w:tplc="6DD625EC">
      <w:start w:val="1"/>
      <w:numFmt w:val="bullet"/>
      <w:lvlText w:val=""/>
      <w:lvlJc w:val="left"/>
      <w:pPr>
        <w:tabs>
          <w:tab w:val="num" w:pos="1890"/>
        </w:tabs>
        <w:ind w:left="1890" w:hanging="360"/>
      </w:pPr>
      <w:rPr>
        <w:rFonts w:ascii="Wingdings" w:hAnsi="Wingdings" w:hint="default"/>
      </w:rPr>
    </w:lvl>
    <w:lvl w:ilvl="3" w:tplc="52FE2B8A">
      <w:start w:val="1"/>
      <w:numFmt w:val="bullet"/>
      <w:lvlText w:val=""/>
      <w:lvlJc w:val="left"/>
      <w:pPr>
        <w:tabs>
          <w:tab w:val="num" w:pos="2610"/>
        </w:tabs>
        <w:ind w:left="2610" w:hanging="360"/>
      </w:pPr>
      <w:rPr>
        <w:rFonts w:ascii="Symbol" w:hAnsi="Symbol" w:hint="default"/>
      </w:rPr>
    </w:lvl>
    <w:lvl w:ilvl="4" w:tplc="AB183532">
      <w:start w:val="1"/>
      <w:numFmt w:val="bullet"/>
      <w:lvlText w:val="o"/>
      <w:lvlJc w:val="left"/>
      <w:pPr>
        <w:tabs>
          <w:tab w:val="num" w:pos="3330"/>
        </w:tabs>
        <w:ind w:left="3330" w:hanging="360"/>
      </w:pPr>
      <w:rPr>
        <w:rFonts w:ascii="Courier New" w:hAnsi="Courier New" w:cs="Times New Roman" w:hint="default"/>
      </w:rPr>
    </w:lvl>
    <w:lvl w:ilvl="5" w:tplc="49F6F974">
      <w:start w:val="1"/>
      <w:numFmt w:val="bullet"/>
      <w:lvlText w:val=""/>
      <w:lvlJc w:val="left"/>
      <w:pPr>
        <w:tabs>
          <w:tab w:val="num" w:pos="4050"/>
        </w:tabs>
        <w:ind w:left="4050" w:hanging="360"/>
      </w:pPr>
      <w:rPr>
        <w:rFonts w:ascii="Wingdings" w:hAnsi="Wingdings" w:hint="default"/>
      </w:rPr>
    </w:lvl>
    <w:lvl w:ilvl="6" w:tplc="96A0FC32">
      <w:start w:val="1"/>
      <w:numFmt w:val="bullet"/>
      <w:lvlText w:val=""/>
      <w:lvlJc w:val="left"/>
      <w:pPr>
        <w:tabs>
          <w:tab w:val="num" w:pos="4770"/>
        </w:tabs>
        <w:ind w:left="4770" w:hanging="360"/>
      </w:pPr>
      <w:rPr>
        <w:rFonts w:ascii="Symbol" w:hAnsi="Symbol" w:hint="default"/>
      </w:rPr>
    </w:lvl>
    <w:lvl w:ilvl="7" w:tplc="CEB476AC">
      <w:start w:val="1"/>
      <w:numFmt w:val="bullet"/>
      <w:lvlText w:val="o"/>
      <w:lvlJc w:val="left"/>
      <w:pPr>
        <w:tabs>
          <w:tab w:val="num" w:pos="5490"/>
        </w:tabs>
        <w:ind w:left="5490" w:hanging="360"/>
      </w:pPr>
      <w:rPr>
        <w:rFonts w:ascii="Courier New" w:hAnsi="Courier New" w:cs="Times New Roman" w:hint="default"/>
      </w:rPr>
    </w:lvl>
    <w:lvl w:ilvl="8" w:tplc="1B783342">
      <w:start w:val="1"/>
      <w:numFmt w:val="bullet"/>
      <w:lvlText w:val=""/>
      <w:lvlJc w:val="left"/>
      <w:pPr>
        <w:tabs>
          <w:tab w:val="num" w:pos="6210"/>
        </w:tabs>
        <w:ind w:left="6210" w:hanging="360"/>
      </w:pPr>
      <w:rPr>
        <w:rFonts w:ascii="Wingdings" w:hAnsi="Wingdings" w:hint="default"/>
      </w:rPr>
    </w:lvl>
  </w:abstractNum>
  <w:abstractNum w:abstractNumId="1" w15:restartNumberingAfterBreak="0">
    <w:nsid w:val="02540424"/>
    <w:multiLevelType w:val="hybridMultilevel"/>
    <w:tmpl w:val="7CC649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63265"/>
    <w:multiLevelType w:val="hybridMultilevel"/>
    <w:tmpl w:val="37E23E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D13164C"/>
    <w:multiLevelType w:val="hybridMultilevel"/>
    <w:tmpl w:val="23665940"/>
    <w:lvl w:ilvl="0" w:tplc="68E2010C">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3396BC1"/>
    <w:multiLevelType w:val="hybridMultilevel"/>
    <w:tmpl w:val="861EA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230236"/>
    <w:multiLevelType w:val="hybridMultilevel"/>
    <w:tmpl w:val="17044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7C3B4A"/>
    <w:multiLevelType w:val="hybridMultilevel"/>
    <w:tmpl w:val="78503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912F8A"/>
    <w:multiLevelType w:val="hybridMultilevel"/>
    <w:tmpl w:val="E5C2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2C68BB"/>
    <w:multiLevelType w:val="hybridMultilevel"/>
    <w:tmpl w:val="3028F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1EB7611"/>
    <w:multiLevelType w:val="hybridMultilevel"/>
    <w:tmpl w:val="191C8E46"/>
    <w:lvl w:ilvl="0" w:tplc="D34CC50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BD64B2"/>
    <w:multiLevelType w:val="hybridMultilevel"/>
    <w:tmpl w:val="8FFAE266"/>
    <w:lvl w:ilvl="0" w:tplc="18D88646">
      <w:start w:val="146"/>
      <w:numFmt w:val="bullet"/>
      <w:lvlText w:val="-"/>
      <w:lvlJc w:val="left"/>
      <w:pPr>
        <w:ind w:left="360" w:hanging="360"/>
      </w:pPr>
      <w:rPr>
        <w:rFonts w:ascii="Calibri" w:eastAsia="PMingLiU"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C172E2C"/>
    <w:multiLevelType w:val="hybridMultilevel"/>
    <w:tmpl w:val="1D64D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955634"/>
    <w:multiLevelType w:val="hybridMultilevel"/>
    <w:tmpl w:val="0AFCE1C0"/>
    <w:lvl w:ilvl="0" w:tplc="E8B054F8">
      <w:start w:val="1"/>
      <w:numFmt w:val="upperRoman"/>
      <w:lvlText w:val="%1."/>
      <w:lvlJc w:val="left"/>
      <w:pPr>
        <w:ind w:left="1080" w:hanging="720"/>
      </w:pPr>
      <w:rPr>
        <w:rFonts w:eastAsia="Cordia New" w:hint="default"/>
        <w:b/>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3B2B22"/>
    <w:multiLevelType w:val="hybridMultilevel"/>
    <w:tmpl w:val="2BAE38C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80FD2D"/>
    <w:multiLevelType w:val="hybridMultilevel"/>
    <w:tmpl w:val="1CD0CA3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73321D30"/>
    <w:multiLevelType w:val="hybridMultilevel"/>
    <w:tmpl w:val="861EA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3B4225"/>
    <w:multiLevelType w:val="hybridMultilevel"/>
    <w:tmpl w:val="1D64D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624906"/>
    <w:multiLevelType w:val="hybridMultilevel"/>
    <w:tmpl w:val="7B3E6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F55F7B"/>
    <w:multiLevelType w:val="hybridMultilevel"/>
    <w:tmpl w:val="96B87EDA"/>
    <w:lvl w:ilvl="0" w:tplc="0409000D">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8"/>
  </w:num>
  <w:num w:numId="3">
    <w:abstractNumId w:val="0"/>
  </w:num>
  <w:num w:numId="4">
    <w:abstractNumId w:val="17"/>
  </w:num>
  <w:num w:numId="5">
    <w:abstractNumId w:val="0"/>
  </w:num>
  <w:num w:numId="6">
    <w:abstractNumId w:val="5"/>
  </w:num>
  <w:num w:numId="7">
    <w:abstractNumId w:val="8"/>
  </w:num>
  <w:num w:numId="8">
    <w:abstractNumId w:val="2"/>
  </w:num>
  <w:num w:numId="9">
    <w:abstractNumId w:val="9"/>
  </w:num>
  <w:num w:numId="10">
    <w:abstractNumId w:val="6"/>
  </w:num>
  <w:num w:numId="11">
    <w:abstractNumId w:val="10"/>
  </w:num>
  <w:num w:numId="12">
    <w:abstractNumId w:val="3"/>
  </w:num>
  <w:num w:numId="13">
    <w:abstractNumId w:val="16"/>
  </w:num>
  <w:num w:numId="14">
    <w:abstractNumId w:val="11"/>
  </w:num>
  <w:num w:numId="15">
    <w:abstractNumId w:val="4"/>
  </w:num>
  <w:num w:numId="16">
    <w:abstractNumId w:val="15"/>
  </w:num>
  <w:num w:numId="17">
    <w:abstractNumId w:val="13"/>
  </w:num>
  <w:num w:numId="18">
    <w:abstractNumId w:val="12"/>
  </w:num>
  <w:num w:numId="19">
    <w:abstractNumId w:val="1"/>
  </w:num>
  <w:num w:numId="20">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1F71"/>
    <w:rsid w:val="00004DA7"/>
    <w:rsid w:val="00004F45"/>
    <w:rsid w:val="00004F72"/>
    <w:rsid w:val="000066AA"/>
    <w:rsid w:val="00012947"/>
    <w:rsid w:val="000140F7"/>
    <w:rsid w:val="00014CED"/>
    <w:rsid w:val="0001502A"/>
    <w:rsid w:val="00023FED"/>
    <w:rsid w:val="0003145B"/>
    <w:rsid w:val="00034683"/>
    <w:rsid w:val="00035EAC"/>
    <w:rsid w:val="000372B2"/>
    <w:rsid w:val="00042C32"/>
    <w:rsid w:val="0004365A"/>
    <w:rsid w:val="00044BFB"/>
    <w:rsid w:val="000631EE"/>
    <w:rsid w:val="00066499"/>
    <w:rsid w:val="0007036C"/>
    <w:rsid w:val="00070425"/>
    <w:rsid w:val="00075382"/>
    <w:rsid w:val="0008157F"/>
    <w:rsid w:val="00081B87"/>
    <w:rsid w:val="0008696B"/>
    <w:rsid w:val="00091C83"/>
    <w:rsid w:val="00094808"/>
    <w:rsid w:val="000A1EE7"/>
    <w:rsid w:val="000B1D96"/>
    <w:rsid w:val="000B293D"/>
    <w:rsid w:val="000B2B15"/>
    <w:rsid w:val="000B697F"/>
    <w:rsid w:val="000B7D90"/>
    <w:rsid w:val="000C0069"/>
    <w:rsid w:val="000C030E"/>
    <w:rsid w:val="000C386E"/>
    <w:rsid w:val="000C570A"/>
    <w:rsid w:val="000D40D2"/>
    <w:rsid w:val="000D6F83"/>
    <w:rsid w:val="000E0A72"/>
    <w:rsid w:val="000E0FBA"/>
    <w:rsid w:val="000E1A79"/>
    <w:rsid w:val="000E207D"/>
    <w:rsid w:val="000E302F"/>
    <w:rsid w:val="000E4CDC"/>
    <w:rsid w:val="000E4D25"/>
    <w:rsid w:val="000F5B1B"/>
    <w:rsid w:val="000F76A7"/>
    <w:rsid w:val="000F7978"/>
    <w:rsid w:val="001038DE"/>
    <w:rsid w:val="00104758"/>
    <w:rsid w:val="001073B1"/>
    <w:rsid w:val="00110D4E"/>
    <w:rsid w:val="00112727"/>
    <w:rsid w:val="001141BD"/>
    <w:rsid w:val="001161DF"/>
    <w:rsid w:val="00116E5B"/>
    <w:rsid w:val="0011737B"/>
    <w:rsid w:val="00127399"/>
    <w:rsid w:val="001302D3"/>
    <w:rsid w:val="001331A2"/>
    <w:rsid w:val="00134D1B"/>
    <w:rsid w:val="00135751"/>
    <w:rsid w:val="0013639D"/>
    <w:rsid w:val="00136ADD"/>
    <w:rsid w:val="00141A72"/>
    <w:rsid w:val="00146563"/>
    <w:rsid w:val="00152312"/>
    <w:rsid w:val="00154012"/>
    <w:rsid w:val="0015446C"/>
    <w:rsid w:val="001563BD"/>
    <w:rsid w:val="001606AA"/>
    <w:rsid w:val="0016129A"/>
    <w:rsid w:val="00161BF7"/>
    <w:rsid w:val="00161E2F"/>
    <w:rsid w:val="00161F20"/>
    <w:rsid w:val="001625CF"/>
    <w:rsid w:val="001631D8"/>
    <w:rsid w:val="0017041E"/>
    <w:rsid w:val="00170564"/>
    <w:rsid w:val="00170F0A"/>
    <w:rsid w:val="00171E06"/>
    <w:rsid w:val="00174F2A"/>
    <w:rsid w:val="00175987"/>
    <w:rsid w:val="001806A2"/>
    <w:rsid w:val="001820CC"/>
    <w:rsid w:val="0018223E"/>
    <w:rsid w:val="00184957"/>
    <w:rsid w:val="0018752A"/>
    <w:rsid w:val="00191C02"/>
    <w:rsid w:val="00191D64"/>
    <w:rsid w:val="00195629"/>
    <w:rsid w:val="001964D6"/>
    <w:rsid w:val="001A17AC"/>
    <w:rsid w:val="001A5B5A"/>
    <w:rsid w:val="001B0B59"/>
    <w:rsid w:val="001B3C14"/>
    <w:rsid w:val="001B5982"/>
    <w:rsid w:val="001B5C5E"/>
    <w:rsid w:val="001B5EEE"/>
    <w:rsid w:val="001B7E9F"/>
    <w:rsid w:val="001C752A"/>
    <w:rsid w:val="001D1AE2"/>
    <w:rsid w:val="001D5A15"/>
    <w:rsid w:val="001E7F40"/>
    <w:rsid w:val="001F1619"/>
    <w:rsid w:val="001F2D5F"/>
    <w:rsid w:val="001F485B"/>
    <w:rsid w:val="001F6562"/>
    <w:rsid w:val="001F6EC1"/>
    <w:rsid w:val="001F723E"/>
    <w:rsid w:val="00200D58"/>
    <w:rsid w:val="0020277B"/>
    <w:rsid w:val="00202FEB"/>
    <w:rsid w:val="00211CC6"/>
    <w:rsid w:val="0021291A"/>
    <w:rsid w:val="002136AC"/>
    <w:rsid w:val="00213A83"/>
    <w:rsid w:val="00216D48"/>
    <w:rsid w:val="00223188"/>
    <w:rsid w:val="00226CF6"/>
    <w:rsid w:val="00226F43"/>
    <w:rsid w:val="0022726F"/>
    <w:rsid w:val="00227918"/>
    <w:rsid w:val="002302E1"/>
    <w:rsid w:val="0023033D"/>
    <w:rsid w:val="00231555"/>
    <w:rsid w:val="002325EF"/>
    <w:rsid w:val="002328D3"/>
    <w:rsid w:val="002357E5"/>
    <w:rsid w:val="002419CC"/>
    <w:rsid w:val="002427AF"/>
    <w:rsid w:val="0024495B"/>
    <w:rsid w:val="00250A46"/>
    <w:rsid w:val="00252551"/>
    <w:rsid w:val="00253BEE"/>
    <w:rsid w:val="0025604E"/>
    <w:rsid w:val="0026214B"/>
    <w:rsid w:val="00263712"/>
    <w:rsid w:val="00265D92"/>
    <w:rsid w:val="00271821"/>
    <w:rsid w:val="002729A0"/>
    <w:rsid w:val="00272E6A"/>
    <w:rsid w:val="002745B8"/>
    <w:rsid w:val="0027545C"/>
    <w:rsid w:val="00276BF2"/>
    <w:rsid w:val="002818E6"/>
    <w:rsid w:val="00281982"/>
    <w:rsid w:val="00281E77"/>
    <w:rsid w:val="00282672"/>
    <w:rsid w:val="00285F7F"/>
    <w:rsid w:val="0028607D"/>
    <w:rsid w:val="002909DA"/>
    <w:rsid w:val="00291F82"/>
    <w:rsid w:val="002923A5"/>
    <w:rsid w:val="002928B2"/>
    <w:rsid w:val="0029535E"/>
    <w:rsid w:val="0029705B"/>
    <w:rsid w:val="002A46E8"/>
    <w:rsid w:val="002A489F"/>
    <w:rsid w:val="002B12A3"/>
    <w:rsid w:val="002B4C87"/>
    <w:rsid w:val="002B50C3"/>
    <w:rsid w:val="002B5FAE"/>
    <w:rsid w:val="002C2213"/>
    <w:rsid w:val="002C28C5"/>
    <w:rsid w:val="002C7500"/>
    <w:rsid w:val="002D0134"/>
    <w:rsid w:val="002D0B07"/>
    <w:rsid w:val="002D1843"/>
    <w:rsid w:val="002D2842"/>
    <w:rsid w:val="002E345D"/>
    <w:rsid w:val="002E3D03"/>
    <w:rsid w:val="002F23BD"/>
    <w:rsid w:val="002F3D73"/>
    <w:rsid w:val="002F460C"/>
    <w:rsid w:val="002F523B"/>
    <w:rsid w:val="002F5B2E"/>
    <w:rsid w:val="00303111"/>
    <w:rsid w:val="003036CE"/>
    <w:rsid w:val="0030471A"/>
    <w:rsid w:val="00304C61"/>
    <w:rsid w:val="003052AA"/>
    <w:rsid w:val="00311ABB"/>
    <w:rsid w:val="003123CA"/>
    <w:rsid w:val="00314DB7"/>
    <w:rsid w:val="00321C6D"/>
    <w:rsid w:val="00322FE7"/>
    <w:rsid w:val="0032333B"/>
    <w:rsid w:val="0032484D"/>
    <w:rsid w:val="00325D0B"/>
    <w:rsid w:val="00331FD7"/>
    <w:rsid w:val="00333705"/>
    <w:rsid w:val="00340379"/>
    <w:rsid w:val="003404FD"/>
    <w:rsid w:val="00340822"/>
    <w:rsid w:val="00342265"/>
    <w:rsid w:val="00342999"/>
    <w:rsid w:val="0034357E"/>
    <w:rsid w:val="00343A54"/>
    <w:rsid w:val="00344815"/>
    <w:rsid w:val="003466BE"/>
    <w:rsid w:val="00347624"/>
    <w:rsid w:val="00347816"/>
    <w:rsid w:val="00350CB3"/>
    <w:rsid w:val="00355E25"/>
    <w:rsid w:val="00356899"/>
    <w:rsid w:val="00360B80"/>
    <w:rsid w:val="00366067"/>
    <w:rsid w:val="00367C51"/>
    <w:rsid w:val="003713C1"/>
    <w:rsid w:val="003733ED"/>
    <w:rsid w:val="0038078B"/>
    <w:rsid w:val="00381B9F"/>
    <w:rsid w:val="00381DD4"/>
    <w:rsid w:val="003821B2"/>
    <w:rsid w:val="003921B3"/>
    <w:rsid w:val="0039507A"/>
    <w:rsid w:val="00397BB2"/>
    <w:rsid w:val="003A1384"/>
    <w:rsid w:val="003A3938"/>
    <w:rsid w:val="003A40D7"/>
    <w:rsid w:val="003A5DDC"/>
    <w:rsid w:val="003B0AAD"/>
    <w:rsid w:val="003B0EC9"/>
    <w:rsid w:val="003B51EA"/>
    <w:rsid w:val="003C22B7"/>
    <w:rsid w:val="003C4C76"/>
    <w:rsid w:val="003C5BDC"/>
    <w:rsid w:val="003D0CBC"/>
    <w:rsid w:val="003D214F"/>
    <w:rsid w:val="003D2C45"/>
    <w:rsid w:val="003D4506"/>
    <w:rsid w:val="003D6172"/>
    <w:rsid w:val="003E53AC"/>
    <w:rsid w:val="003E74D7"/>
    <w:rsid w:val="003F2E08"/>
    <w:rsid w:val="003F40AF"/>
    <w:rsid w:val="003F4B30"/>
    <w:rsid w:val="003F7EEF"/>
    <w:rsid w:val="00405071"/>
    <w:rsid w:val="00410926"/>
    <w:rsid w:val="004122E2"/>
    <w:rsid w:val="004151CE"/>
    <w:rsid w:val="004168CE"/>
    <w:rsid w:val="0041796B"/>
    <w:rsid w:val="00420A72"/>
    <w:rsid w:val="004235B4"/>
    <w:rsid w:val="004252F8"/>
    <w:rsid w:val="00426F9C"/>
    <w:rsid w:val="0043637E"/>
    <w:rsid w:val="0044183D"/>
    <w:rsid w:val="00441A1B"/>
    <w:rsid w:val="00443179"/>
    <w:rsid w:val="004436CB"/>
    <w:rsid w:val="004478EC"/>
    <w:rsid w:val="00447D3A"/>
    <w:rsid w:val="00450347"/>
    <w:rsid w:val="004517AD"/>
    <w:rsid w:val="00452CFC"/>
    <w:rsid w:val="00455361"/>
    <w:rsid w:val="004622E6"/>
    <w:rsid w:val="00462337"/>
    <w:rsid w:val="00462937"/>
    <w:rsid w:val="0046379E"/>
    <w:rsid w:val="004641E1"/>
    <w:rsid w:val="00464675"/>
    <w:rsid w:val="0046498D"/>
    <w:rsid w:val="00467C16"/>
    <w:rsid w:val="00470BB3"/>
    <w:rsid w:val="0047175E"/>
    <w:rsid w:val="00471A19"/>
    <w:rsid w:val="0047216D"/>
    <w:rsid w:val="00474CB7"/>
    <w:rsid w:val="00481CF0"/>
    <w:rsid w:val="00482167"/>
    <w:rsid w:val="00483712"/>
    <w:rsid w:val="00485B08"/>
    <w:rsid w:val="00491BBF"/>
    <w:rsid w:val="0049206F"/>
    <w:rsid w:val="00492CCA"/>
    <w:rsid w:val="004950C9"/>
    <w:rsid w:val="004977A1"/>
    <w:rsid w:val="004A38A9"/>
    <w:rsid w:val="004A3B4C"/>
    <w:rsid w:val="004A3EB5"/>
    <w:rsid w:val="004A3F83"/>
    <w:rsid w:val="004A5B19"/>
    <w:rsid w:val="004A684D"/>
    <w:rsid w:val="004A7729"/>
    <w:rsid w:val="004A7AAA"/>
    <w:rsid w:val="004B00B6"/>
    <w:rsid w:val="004B0C27"/>
    <w:rsid w:val="004B5114"/>
    <w:rsid w:val="004C046E"/>
    <w:rsid w:val="004C20D1"/>
    <w:rsid w:val="004C2EAF"/>
    <w:rsid w:val="004C634D"/>
    <w:rsid w:val="004C7131"/>
    <w:rsid w:val="004C7506"/>
    <w:rsid w:val="004D697D"/>
    <w:rsid w:val="004D6A92"/>
    <w:rsid w:val="004E0B4D"/>
    <w:rsid w:val="004E5A06"/>
    <w:rsid w:val="004E6116"/>
    <w:rsid w:val="004E62A0"/>
    <w:rsid w:val="004E7D2C"/>
    <w:rsid w:val="004F03DF"/>
    <w:rsid w:val="004F0C3C"/>
    <w:rsid w:val="00501059"/>
    <w:rsid w:val="00504227"/>
    <w:rsid w:val="00506F3A"/>
    <w:rsid w:val="005137B6"/>
    <w:rsid w:val="00516CE0"/>
    <w:rsid w:val="005170A9"/>
    <w:rsid w:val="0052190D"/>
    <w:rsid w:val="00521F21"/>
    <w:rsid w:val="00525985"/>
    <w:rsid w:val="005358C1"/>
    <w:rsid w:val="00537825"/>
    <w:rsid w:val="00540003"/>
    <w:rsid w:val="005421A9"/>
    <w:rsid w:val="005426A6"/>
    <w:rsid w:val="00542D79"/>
    <w:rsid w:val="00543319"/>
    <w:rsid w:val="0054371E"/>
    <w:rsid w:val="00543B51"/>
    <w:rsid w:val="005467E7"/>
    <w:rsid w:val="00546B71"/>
    <w:rsid w:val="0055131F"/>
    <w:rsid w:val="00551572"/>
    <w:rsid w:val="00552D78"/>
    <w:rsid w:val="00553CF0"/>
    <w:rsid w:val="00554804"/>
    <w:rsid w:val="0055553D"/>
    <w:rsid w:val="0055595F"/>
    <w:rsid w:val="005572B7"/>
    <w:rsid w:val="00557A86"/>
    <w:rsid w:val="00557C67"/>
    <w:rsid w:val="0056083D"/>
    <w:rsid w:val="00560955"/>
    <w:rsid w:val="00560D00"/>
    <w:rsid w:val="00563DD0"/>
    <w:rsid w:val="00570531"/>
    <w:rsid w:val="00573561"/>
    <w:rsid w:val="00574651"/>
    <w:rsid w:val="005753BE"/>
    <w:rsid w:val="005755B9"/>
    <w:rsid w:val="00584FC0"/>
    <w:rsid w:val="0058698E"/>
    <w:rsid w:val="00590F11"/>
    <w:rsid w:val="00592AAD"/>
    <w:rsid w:val="005939E9"/>
    <w:rsid w:val="0059460C"/>
    <w:rsid w:val="00596415"/>
    <w:rsid w:val="0059675D"/>
    <w:rsid w:val="005A09A0"/>
    <w:rsid w:val="005A0D06"/>
    <w:rsid w:val="005A1AEC"/>
    <w:rsid w:val="005A3098"/>
    <w:rsid w:val="005A4B56"/>
    <w:rsid w:val="005A56DF"/>
    <w:rsid w:val="005C5067"/>
    <w:rsid w:val="005C5777"/>
    <w:rsid w:val="005C6DD9"/>
    <w:rsid w:val="005D3CFE"/>
    <w:rsid w:val="005D4D4C"/>
    <w:rsid w:val="005D7D45"/>
    <w:rsid w:val="005E01BC"/>
    <w:rsid w:val="005E1A28"/>
    <w:rsid w:val="005E36EA"/>
    <w:rsid w:val="005E439E"/>
    <w:rsid w:val="005E5FCB"/>
    <w:rsid w:val="005F087D"/>
    <w:rsid w:val="005F62C8"/>
    <w:rsid w:val="00604508"/>
    <w:rsid w:val="006051F2"/>
    <w:rsid w:val="00612498"/>
    <w:rsid w:val="00614C2F"/>
    <w:rsid w:val="00617784"/>
    <w:rsid w:val="00627D35"/>
    <w:rsid w:val="0063163C"/>
    <w:rsid w:val="0063486E"/>
    <w:rsid w:val="00634F41"/>
    <w:rsid w:val="00636C4B"/>
    <w:rsid w:val="00636C64"/>
    <w:rsid w:val="00640D84"/>
    <w:rsid w:val="0064136A"/>
    <w:rsid w:val="00654908"/>
    <w:rsid w:val="00654D72"/>
    <w:rsid w:val="00656AB6"/>
    <w:rsid w:val="00661F14"/>
    <w:rsid w:val="00662AF1"/>
    <w:rsid w:val="0066452C"/>
    <w:rsid w:val="00670F18"/>
    <w:rsid w:val="00671AC0"/>
    <w:rsid w:val="00671B96"/>
    <w:rsid w:val="00672B1C"/>
    <w:rsid w:val="0067694F"/>
    <w:rsid w:val="00681683"/>
    <w:rsid w:val="00683B35"/>
    <w:rsid w:val="00684312"/>
    <w:rsid w:val="006857F4"/>
    <w:rsid w:val="00686898"/>
    <w:rsid w:val="006910AF"/>
    <w:rsid w:val="00691F1C"/>
    <w:rsid w:val="00692AB6"/>
    <w:rsid w:val="00694036"/>
    <w:rsid w:val="00694627"/>
    <w:rsid w:val="006966BB"/>
    <w:rsid w:val="00696908"/>
    <w:rsid w:val="006A1BB5"/>
    <w:rsid w:val="006A2487"/>
    <w:rsid w:val="006A289F"/>
    <w:rsid w:val="006A375C"/>
    <w:rsid w:val="006A37F8"/>
    <w:rsid w:val="006A4F01"/>
    <w:rsid w:val="006B587D"/>
    <w:rsid w:val="006B72A9"/>
    <w:rsid w:val="006C6874"/>
    <w:rsid w:val="006D0BD8"/>
    <w:rsid w:val="006D21BE"/>
    <w:rsid w:val="006E13D1"/>
    <w:rsid w:val="006E1886"/>
    <w:rsid w:val="006E6675"/>
    <w:rsid w:val="006F1DC0"/>
    <w:rsid w:val="006F2D4B"/>
    <w:rsid w:val="007051E6"/>
    <w:rsid w:val="00706657"/>
    <w:rsid w:val="00714AB8"/>
    <w:rsid w:val="00716D9B"/>
    <w:rsid w:val="00726B8B"/>
    <w:rsid w:val="00726DDF"/>
    <w:rsid w:val="007271DD"/>
    <w:rsid w:val="00730257"/>
    <w:rsid w:val="00732D31"/>
    <w:rsid w:val="0073386A"/>
    <w:rsid w:val="00734A92"/>
    <w:rsid w:val="00737D96"/>
    <w:rsid w:val="00742490"/>
    <w:rsid w:val="00757268"/>
    <w:rsid w:val="00757677"/>
    <w:rsid w:val="00760424"/>
    <w:rsid w:val="00761FA7"/>
    <w:rsid w:val="007620A9"/>
    <w:rsid w:val="00765237"/>
    <w:rsid w:val="00767440"/>
    <w:rsid w:val="00772ACD"/>
    <w:rsid w:val="00775750"/>
    <w:rsid w:val="007763EE"/>
    <w:rsid w:val="00777536"/>
    <w:rsid w:val="00784926"/>
    <w:rsid w:val="00786483"/>
    <w:rsid w:val="00791251"/>
    <w:rsid w:val="00792EBC"/>
    <w:rsid w:val="007A010D"/>
    <w:rsid w:val="007A139B"/>
    <w:rsid w:val="007A1FCF"/>
    <w:rsid w:val="007A77E8"/>
    <w:rsid w:val="007B123B"/>
    <w:rsid w:val="007B208E"/>
    <w:rsid w:val="007B2B02"/>
    <w:rsid w:val="007B4612"/>
    <w:rsid w:val="007B70E6"/>
    <w:rsid w:val="007C4D92"/>
    <w:rsid w:val="007C70C4"/>
    <w:rsid w:val="007D6091"/>
    <w:rsid w:val="007E3093"/>
    <w:rsid w:val="007E353D"/>
    <w:rsid w:val="007F0135"/>
    <w:rsid w:val="007F1A90"/>
    <w:rsid w:val="007F1FC1"/>
    <w:rsid w:val="008007D3"/>
    <w:rsid w:val="00805205"/>
    <w:rsid w:val="0080673B"/>
    <w:rsid w:val="0080698F"/>
    <w:rsid w:val="008103AF"/>
    <w:rsid w:val="00822428"/>
    <w:rsid w:val="00822F37"/>
    <w:rsid w:val="00823B0D"/>
    <w:rsid w:val="00826430"/>
    <w:rsid w:val="00830FB7"/>
    <w:rsid w:val="00837603"/>
    <w:rsid w:val="00840231"/>
    <w:rsid w:val="0085155E"/>
    <w:rsid w:val="00853878"/>
    <w:rsid w:val="00854B61"/>
    <w:rsid w:val="00855080"/>
    <w:rsid w:val="00862877"/>
    <w:rsid w:val="00862969"/>
    <w:rsid w:val="00863424"/>
    <w:rsid w:val="00863F06"/>
    <w:rsid w:val="0086512B"/>
    <w:rsid w:val="00866429"/>
    <w:rsid w:val="0086652B"/>
    <w:rsid w:val="00866C87"/>
    <w:rsid w:val="008755AB"/>
    <w:rsid w:val="00880A93"/>
    <w:rsid w:val="00883CDC"/>
    <w:rsid w:val="00884C64"/>
    <w:rsid w:val="00887A04"/>
    <w:rsid w:val="00894AC5"/>
    <w:rsid w:val="00895928"/>
    <w:rsid w:val="008966E1"/>
    <w:rsid w:val="00897780"/>
    <w:rsid w:val="008A0ED9"/>
    <w:rsid w:val="008A1F3E"/>
    <w:rsid w:val="008A329F"/>
    <w:rsid w:val="008B0DCD"/>
    <w:rsid w:val="008B5208"/>
    <w:rsid w:val="008B5C0C"/>
    <w:rsid w:val="008B6872"/>
    <w:rsid w:val="008B757F"/>
    <w:rsid w:val="008B7CAE"/>
    <w:rsid w:val="008B7F46"/>
    <w:rsid w:val="008C01AC"/>
    <w:rsid w:val="008C35CF"/>
    <w:rsid w:val="008C3AD3"/>
    <w:rsid w:val="008C3EBC"/>
    <w:rsid w:val="008C4FAC"/>
    <w:rsid w:val="008D05C6"/>
    <w:rsid w:val="008D14A3"/>
    <w:rsid w:val="008D2865"/>
    <w:rsid w:val="008E0321"/>
    <w:rsid w:val="008E05EC"/>
    <w:rsid w:val="008E2A12"/>
    <w:rsid w:val="008E2C73"/>
    <w:rsid w:val="008E3B26"/>
    <w:rsid w:val="008E488A"/>
    <w:rsid w:val="008E64E8"/>
    <w:rsid w:val="008F0481"/>
    <w:rsid w:val="008F0FA2"/>
    <w:rsid w:val="008F2011"/>
    <w:rsid w:val="008F4BDB"/>
    <w:rsid w:val="008F6177"/>
    <w:rsid w:val="009008C2"/>
    <w:rsid w:val="009014F6"/>
    <w:rsid w:val="00901D08"/>
    <w:rsid w:val="00906A56"/>
    <w:rsid w:val="00907B83"/>
    <w:rsid w:val="0091185B"/>
    <w:rsid w:val="009146BD"/>
    <w:rsid w:val="00920449"/>
    <w:rsid w:val="00924765"/>
    <w:rsid w:val="00924A24"/>
    <w:rsid w:val="00925422"/>
    <w:rsid w:val="00926DC4"/>
    <w:rsid w:val="00927491"/>
    <w:rsid w:val="00931A81"/>
    <w:rsid w:val="00935CCB"/>
    <w:rsid w:val="00935EA9"/>
    <w:rsid w:val="00940F66"/>
    <w:rsid w:val="00942F99"/>
    <w:rsid w:val="00946482"/>
    <w:rsid w:val="00946BB7"/>
    <w:rsid w:val="009472E3"/>
    <w:rsid w:val="00947BCE"/>
    <w:rsid w:val="009516A8"/>
    <w:rsid w:val="00954E04"/>
    <w:rsid w:val="00960D65"/>
    <w:rsid w:val="00961712"/>
    <w:rsid w:val="00962148"/>
    <w:rsid w:val="0096770B"/>
    <w:rsid w:val="00967C9F"/>
    <w:rsid w:val="00970273"/>
    <w:rsid w:val="00973526"/>
    <w:rsid w:val="009768C5"/>
    <w:rsid w:val="00977348"/>
    <w:rsid w:val="00981C37"/>
    <w:rsid w:val="00983AE7"/>
    <w:rsid w:val="00984074"/>
    <w:rsid w:val="009907F3"/>
    <w:rsid w:val="00992D98"/>
    <w:rsid w:val="00994D61"/>
    <w:rsid w:val="00995CD7"/>
    <w:rsid w:val="0099631E"/>
    <w:rsid w:val="009A11D2"/>
    <w:rsid w:val="009A1FC1"/>
    <w:rsid w:val="009A464F"/>
    <w:rsid w:val="009B0EE7"/>
    <w:rsid w:val="009B47F0"/>
    <w:rsid w:val="009B4C49"/>
    <w:rsid w:val="009C18AF"/>
    <w:rsid w:val="009C2F84"/>
    <w:rsid w:val="009C325F"/>
    <w:rsid w:val="009C6E47"/>
    <w:rsid w:val="009D0C02"/>
    <w:rsid w:val="009D671E"/>
    <w:rsid w:val="009D76A2"/>
    <w:rsid w:val="009D7A92"/>
    <w:rsid w:val="009E29E0"/>
    <w:rsid w:val="009E2F09"/>
    <w:rsid w:val="009E587A"/>
    <w:rsid w:val="00A016C8"/>
    <w:rsid w:val="00A0314D"/>
    <w:rsid w:val="00A05D58"/>
    <w:rsid w:val="00A07E17"/>
    <w:rsid w:val="00A13BEF"/>
    <w:rsid w:val="00A14A4D"/>
    <w:rsid w:val="00A153C1"/>
    <w:rsid w:val="00A200F5"/>
    <w:rsid w:val="00A26F66"/>
    <w:rsid w:val="00A35BEF"/>
    <w:rsid w:val="00A37BB0"/>
    <w:rsid w:val="00A43DB5"/>
    <w:rsid w:val="00A47A1A"/>
    <w:rsid w:val="00A51DA1"/>
    <w:rsid w:val="00A566A1"/>
    <w:rsid w:val="00A60475"/>
    <w:rsid w:val="00A6625F"/>
    <w:rsid w:val="00A66B0A"/>
    <w:rsid w:val="00A67170"/>
    <w:rsid w:val="00A735BD"/>
    <w:rsid w:val="00A737F5"/>
    <w:rsid w:val="00A827F2"/>
    <w:rsid w:val="00A846EB"/>
    <w:rsid w:val="00A849F0"/>
    <w:rsid w:val="00A872C9"/>
    <w:rsid w:val="00A913DE"/>
    <w:rsid w:val="00A918E8"/>
    <w:rsid w:val="00AA1F42"/>
    <w:rsid w:val="00AA29B1"/>
    <w:rsid w:val="00AA34FB"/>
    <w:rsid w:val="00AA596F"/>
    <w:rsid w:val="00AB2C31"/>
    <w:rsid w:val="00AB3E6D"/>
    <w:rsid w:val="00AB6832"/>
    <w:rsid w:val="00AB6931"/>
    <w:rsid w:val="00AC0DC7"/>
    <w:rsid w:val="00AC0E8C"/>
    <w:rsid w:val="00AC1D30"/>
    <w:rsid w:val="00AC2F45"/>
    <w:rsid w:val="00AC6FCA"/>
    <w:rsid w:val="00AC7124"/>
    <w:rsid w:val="00AC731A"/>
    <w:rsid w:val="00AD19B9"/>
    <w:rsid w:val="00AD5DB1"/>
    <w:rsid w:val="00AD5E46"/>
    <w:rsid w:val="00AD7CE4"/>
    <w:rsid w:val="00AE41DB"/>
    <w:rsid w:val="00AE433B"/>
    <w:rsid w:val="00AE5650"/>
    <w:rsid w:val="00AE5BA4"/>
    <w:rsid w:val="00AE5CD8"/>
    <w:rsid w:val="00AE7B92"/>
    <w:rsid w:val="00AF210A"/>
    <w:rsid w:val="00AF2CB9"/>
    <w:rsid w:val="00AF2F70"/>
    <w:rsid w:val="00B027AC"/>
    <w:rsid w:val="00B052B2"/>
    <w:rsid w:val="00B06C4B"/>
    <w:rsid w:val="00B07566"/>
    <w:rsid w:val="00B11D12"/>
    <w:rsid w:val="00B17BC4"/>
    <w:rsid w:val="00B238ED"/>
    <w:rsid w:val="00B334CA"/>
    <w:rsid w:val="00B414AB"/>
    <w:rsid w:val="00B423EC"/>
    <w:rsid w:val="00B45D0B"/>
    <w:rsid w:val="00B46841"/>
    <w:rsid w:val="00B5166C"/>
    <w:rsid w:val="00B53104"/>
    <w:rsid w:val="00B54AD5"/>
    <w:rsid w:val="00B57732"/>
    <w:rsid w:val="00B70517"/>
    <w:rsid w:val="00B73469"/>
    <w:rsid w:val="00B756BD"/>
    <w:rsid w:val="00B83084"/>
    <w:rsid w:val="00B9318F"/>
    <w:rsid w:val="00B93B3F"/>
    <w:rsid w:val="00B949B2"/>
    <w:rsid w:val="00BA08EB"/>
    <w:rsid w:val="00BA187F"/>
    <w:rsid w:val="00BA1EEC"/>
    <w:rsid w:val="00BA3214"/>
    <w:rsid w:val="00BA6525"/>
    <w:rsid w:val="00BB7313"/>
    <w:rsid w:val="00BC0183"/>
    <w:rsid w:val="00BC1AFF"/>
    <w:rsid w:val="00BC2B0F"/>
    <w:rsid w:val="00BC36D2"/>
    <w:rsid w:val="00BC5288"/>
    <w:rsid w:val="00BC5D00"/>
    <w:rsid w:val="00BC5E14"/>
    <w:rsid w:val="00BD1D3C"/>
    <w:rsid w:val="00BD7C6F"/>
    <w:rsid w:val="00BE05FE"/>
    <w:rsid w:val="00BE21B8"/>
    <w:rsid w:val="00BE2BDB"/>
    <w:rsid w:val="00BE3883"/>
    <w:rsid w:val="00BE7662"/>
    <w:rsid w:val="00BF09B4"/>
    <w:rsid w:val="00BF0DD2"/>
    <w:rsid w:val="00BF3C2B"/>
    <w:rsid w:val="00BF3D92"/>
    <w:rsid w:val="00BF7268"/>
    <w:rsid w:val="00BF76F5"/>
    <w:rsid w:val="00C017A7"/>
    <w:rsid w:val="00C04C4B"/>
    <w:rsid w:val="00C04CD5"/>
    <w:rsid w:val="00C059D8"/>
    <w:rsid w:val="00C06598"/>
    <w:rsid w:val="00C11EC3"/>
    <w:rsid w:val="00C17E44"/>
    <w:rsid w:val="00C22EA6"/>
    <w:rsid w:val="00C24F06"/>
    <w:rsid w:val="00C30DAF"/>
    <w:rsid w:val="00C314A5"/>
    <w:rsid w:val="00C31864"/>
    <w:rsid w:val="00C31C87"/>
    <w:rsid w:val="00C34773"/>
    <w:rsid w:val="00C35CA3"/>
    <w:rsid w:val="00C361CC"/>
    <w:rsid w:val="00C42D6A"/>
    <w:rsid w:val="00C439F3"/>
    <w:rsid w:val="00C44F82"/>
    <w:rsid w:val="00C45C4A"/>
    <w:rsid w:val="00C45E38"/>
    <w:rsid w:val="00C5315A"/>
    <w:rsid w:val="00C539DD"/>
    <w:rsid w:val="00C55516"/>
    <w:rsid w:val="00C55834"/>
    <w:rsid w:val="00C56370"/>
    <w:rsid w:val="00C56646"/>
    <w:rsid w:val="00C64D3E"/>
    <w:rsid w:val="00C655CE"/>
    <w:rsid w:val="00C66860"/>
    <w:rsid w:val="00C73948"/>
    <w:rsid w:val="00C82C54"/>
    <w:rsid w:val="00C86232"/>
    <w:rsid w:val="00C938EC"/>
    <w:rsid w:val="00C93B68"/>
    <w:rsid w:val="00C96D2D"/>
    <w:rsid w:val="00C97D37"/>
    <w:rsid w:val="00CA3613"/>
    <w:rsid w:val="00CA6C21"/>
    <w:rsid w:val="00CB1657"/>
    <w:rsid w:val="00CB35BE"/>
    <w:rsid w:val="00CB4847"/>
    <w:rsid w:val="00CB5CFD"/>
    <w:rsid w:val="00CB604E"/>
    <w:rsid w:val="00CB76B7"/>
    <w:rsid w:val="00CC0084"/>
    <w:rsid w:val="00CC09DA"/>
    <w:rsid w:val="00CC176F"/>
    <w:rsid w:val="00CC2078"/>
    <w:rsid w:val="00CC4CA5"/>
    <w:rsid w:val="00CD1387"/>
    <w:rsid w:val="00CD21E8"/>
    <w:rsid w:val="00CD3584"/>
    <w:rsid w:val="00CD7E69"/>
    <w:rsid w:val="00CE0EC8"/>
    <w:rsid w:val="00CE1CAE"/>
    <w:rsid w:val="00CE2F62"/>
    <w:rsid w:val="00CF069B"/>
    <w:rsid w:val="00CF265C"/>
    <w:rsid w:val="00CF2F28"/>
    <w:rsid w:val="00CF35EA"/>
    <w:rsid w:val="00D0184C"/>
    <w:rsid w:val="00D02519"/>
    <w:rsid w:val="00D03339"/>
    <w:rsid w:val="00D03906"/>
    <w:rsid w:val="00D0662B"/>
    <w:rsid w:val="00D101BF"/>
    <w:rsid w:val="00D11AF5"/>
    <w:rsid w:val="00D14594"/>
    <w:rsid w:val="00D1471B"/>
    <w:rsid w:val="00D17B45"/>
    <w:rsid w:val="00D22635"/>
    <w:rsid w:val="00D24811"/>
    <w:rsid w:val="00D26EC3"/>
    <w:rsid w:val="00D308F6"/>
    <w:rsid w:val="00D30CD7"/>
    <w:rsid w:val="00D33D1A"/>
    <w:rsid w:val="00D34547"/>
    <w:rsid w:val="00D346A6"/>
    <w:rsid w:val="00D366B1"/>
    <w:rsid w:val="00D42C52"/>
    <w:rsid w:val="00D42C81"/>
    <w:rsid w:val="00D46B1A"/>
    <w:rsid w:val="00D504B8"/>
    <w:rsid w:val="00D50F19"/>
    <w:rsid w:val="00D50F70"/>
    <w:rsid w:val="00D626D9"/>
    <w:rsid w:val="00D629A2"/>
    <w:rsid w:val="00D63D19"/>
    <w:rsid w:val="00D65618"/>
    <w:rsid w:val="00D666AD"/>
    <w:rsid w:val="00D66CB6"/>
    <w:rsid w:val="00D7328C"/>
    <w:rsid w:val="00D74559"/>
    <w:rsid w:val="00D77D45"/>
    <w:rsid w:val="00D81759"/>
    <w:rsid w:val="00D81E2B"/>
    <w:rsid w:val="00D92F36"/>
    <w:rsid w:val="00D95920"/>
    <w:rsid w:val="00DA067A"/>
    <w:rsid w:val="00DA1833"/>
    <w:rsid w:val="00DA7405"/>
    <w:rsid w:val="00DB2F95"/>
    <w:rsid w:val="00DB3BB9"/>
    <w:rsid w:val="00DB549C"/>
    <w:rsid w:val="00DB63E4"/>
    <w:rsid w:val="00DC0086"/>
    <w:rsid w:val="00DC0508"/>
    <w:rsid w:val="00DC237E"/>
    <w:rsid w:val="00DC4CCB"/>
    <w:rsid w:val="00DC4D0A"/>
    <w:rsid w:val="00DD0C4A"/>
    <w:rsid w:val="00DD56B7"/>
    <w:rsid w:val="00DD5CE7"/>
    <w:rsid w:val="00DD6CF9"/>
    <w:rsid w:val="00DD7117"/>
    <w:rsid w:val="00DE3DB0"/>
    <w:rsid w:val="00DE6A11"/>
    <w:rsid w:val="00DE72F2"/>
    <w:rsid w:val="00DE7611"/>
    <w:rsid w:val="00DF0CAC"/>
    <w:rsid w:val="00DF33AC"/>
    <w:rsid w:val="00DF4800"/>
    <w:rsid w:val="00DF749C"/>
    <w:rsid w:val="00E1017E"/>
    <w:rsid w:val="00E1063D"/>
    <w:rsid w:val="00E12018"/>
    <w:rsid w:val="00E12690"/>
    <w:rsid w:val="00E13051"/>
    <w:rsid w:val="00E14B21"/>
    <w:rsid w:val="00E155FB"/>
    <w:rsid w:val="00E213D4"/>
    <w:rsid w:val="00E23324"/>
    <w:rsid w:val="00E26DFF"/>
    <w:rsid w:val="00E27F38"/>
    <w:rsid w:val="00E3231F"/>
    <w:rsid w:val="00E33FA2"/>
    <w:rsid w:val="00E358A4"/>
    <w:rsid w:val="00E3633F"/>
    <w:rsid w:val="00E40C0E"/>
    <w:rsid w:val="00E40F3F"/>
    <w:rsid w:val="00E42776"/>
    <w:rsid w:val="00E50316"/>
    <w:rsid w:val="00E51E42"/>
    <w:rsid w:val="00E52688"/>
    <w:rsid w:val="00E578A6"/>
    <w:rsid w:val="00E57FAB"/>
    <w:rsid w:val="00E6035E"/>
    <w:rsid w:val="00E64440"/>
    <w:rsid w:val="00E64E2D"/>
    <w:rsid w:val="00E66D63"/>
    <w:rsid w:val="00E66EF3"/>
    <w:rsid w:val="00E67360"/>
    <w:rsid w:val="00E70CAA"/>
    <w:rsid w:val="00E71AFC"/>
    <w:rsid w:val="00E7521C"/>
    <w:rsid w:val="00E76049"/>
    <w:rsid w:val="00E76CE5"/>
    <w:rsid w:val="00E84F48"/>
    <w:rsid w:val="00E86393"/>
    <w:rsid w:val="00E87739"/>
    <w:rsid w:val="00E909EC"/>
    <w:rsid w:val="00EA1E78"/>
    <w:rsid w:val="00EA5ABD"/>
    <w:rsid w:val="00EC1093"/>
    <w:rsid w:val="00EC1192"/>
    <w:rsid w:val="00EC3C9F"/>
    <w:rsid w:val="00EC44C4"/>
    <w:rsid w:val="00EC4BCF"/>
    <w:rsid w:val="00EC728B"/>
    <w:rsid w:val="00ED0CF4"/>
    <w:rsid w:val="00ED66A9"/>
    <w:rsid w:val="00ED735A"/>
    <w:rsid w:val="00EE0F48"/>
    <w:rsid w:val="00EE1485"/>
    <w:rsid w:val="00EE1870"/>
    <w:rsid w:val="00EE1BE5"/>
    <w:rsid w:val="00EE4773"/>
    <w:rsid w:val="00EE68EF"/>
    <w:rsid w:val="00EF3015"/>
    <w:rsid w:val="00EF464A"/>
    <w:rsid w:val="00EF5E13"/>
    <w:rsid w:val="00F00C45"/>
    <w:rsid w:val="00F02598"/>
    <w:rsid w:val="00F02875"/>
    <w:rsid w:val="00F117FD"/>
    <w:rsid w:val="00F12394"/>
    <w:rsid w:val="00F13A0E"/>
    <w:rsid w:val="00F142F2"/>
    <w:rsid w:val="00F21D3D"/>
    <w:rsid w:val="00F22010"/>
    <w:rsid w:val="00F22BC3"/>
    <w:rsid w:val="00F260DA"/>
    <w:rsid w:val="00F34A8A"/>
    <w:rsid w:val="00F44C97"/>
    <w:rsid w:val="00F45BDE"/>
    <w:rsid w:val="00F503FB"/>
    <w:rsid w:val="00F56D54"/>
    <w:rsid w:val="00F644A9"/>
    <w:rsid w:val="00F665E2"/>
    <w:rsid w:val="00F7139E"/>
    <w:rsid w:val="00F75183"/>
    <w:rsid w:val="00F75788"/>
    <w:rsid w:val="00F775C1"/>
    <w:rsid w:val="00F85C61"/>
    <w:rsid w:val="00F85C91"/>
    <w:rsid w:val="00F9111F"/>
    <w:rsid w:val="00F93A72"/>
    <w:rsid w:val="00F93B21"/>
    <w:rsid w:val="00FA019A"/>
    <w:rsid w:val="00FA03A8"/>
    <w:rsid w:val="00FA3E1A"/>
    <w:rsid w:val="00FA4FF0"/>
    <w:rsid w:val="00FA7DB8"/>
    <w:rsid w:val="00FB110C"/>
    <w:rsid w:val="00FB347C"/>
    <w:rsid w:val="00FB3C87"/>
    <w:rsid w:val="00FB54A9"/>
    <w:rsid w:val="00FB5724"/>
    <w:rsid w:val="00FB7C13"/>
    <w:rsid w:val="00FC2359"/>
    <w:rsid w:val="00FD6632"/>
    <w:rsid w:val="00FD68B1"/>
    <w:rsid w:val="00FD71E4"/>
    <w:rsid w:val="00FE08E6"/>
    <w:rsid w:val="00FE1D4A"/>
    <w:rsid w:val="00FE3C59"/>
    <w:rsid w:val="00FE5815"/>
    <w:rsid w:val="00FE60DD"/>
    <w:rsid w:val="00FE7F6A"/>
    <w:rsid w:val="00FF085C"/>
    <w:rsid w:val="00FF1986"/>
    <w:rsid w:val="00FF3E55"/>
    <w:rsid w:val="00FF6414"/>
    <w:rsid w:val="00FF6BC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0BAFF3E7-5A8F-4932-817F-F8ED4893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5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semiHidden/>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semiHidden/>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semiHidden/>
    <w:unhideWhenUsed/>
    <w:rsid w:val="00F85C61"/>
    <w:pPr>
      <w:spacing w:after="120"/>
    </w:pPr>
    <w:rPr>
      <w:sz w:val="16"/>
      <w:szCs w:val="20"/>
    </w:rPr>
  </w:style>
  <w:style w:type="character" w:customStyle="1" w:styleId="BodyText3Char">
    <w:name w:val="Body Text 3 Char"/>
    <w:link w:val="BodyText3"/>
    <w:uiPriority w:val="99"/>
    <w:semiHidden/>
    <w:rsid w:val="00F85C61"/>
    <w:rPr>
      <w:rFonts w:ascii="Calibri" w:eastAsia="Calibri" w:hAnsi="Calibri" w:cs="Cordia New"/>
      <w:sz w:val="16"/>
      <w:szCs w:val="20"/>
    </w:rPr>
  </w:style>
  <w:style w:type="paragraph" w:styleId="Subtitle">
    <w:name w:val="Subtitle"/>
    <w:basedOn w:val="Normal"/>
    <w:link w:val="SubtitleChar"/>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styleId="UnresolvedMention">
    <w:name w:val="Unresolved Mention"/>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paragraph" w:customStyle="1" w:styleId="Default">
    <w:name w:val="Default"/>
    <w:rsid w:val="001C752A"/>
    <w:pPr>
      <w:autoSpaceDE w:val="0"/>
      <w:autoSpaceDN w:val="0"/>
      <w:adjustRightInd w:val="0"/>
    </w:pPr>
    <w:rPr>
      <w:rFonts w:ascii="Trebuchet MS" w:hAnsi="Trebuchet MS" w:cs="Trebuchet MS"/>
      <w:color w:val="000000"/>
      <w:sz w:val="24"/>
      <w:szCs w:val="24"/>
    </w:rPr>
  </w:style>
  <w:style w:type="paragraph" w:customStyle="1" w:styleId="TabelleFu">
    <w:name w:val="_Tabelle Fuß"/>
    <w:basedOn w:val="Normal"/>
    <w:rsid w:val="00897780"/>
    <w:pPr>
      <w:spacing w:after="0" w:line="240" w:lineRule="atLeast"/>
      <w:ind w:left="57" w:right="28"/>
    </w:pPr>
    <w:rPr>
      <w:rFonts w:ascii="Times New Roman" w:eastAsia="Times New Roman" w:hAnsi="Times New Roman" w:cs="Times New Roman"/>
      <w:color w:val="9B8F7F"/>
      <w:kern w:val="8"/>
      <w:sz w:val="17"/>
      <w:szCs w:val="17"/>
      <w:lang w:val="en-US" w:eastAsia="de-DE" w:bidi="ar-SA"/>
    </w:rPr>
  </w:style>
  <w:style w:type="paragraph" w:customStyle="1" w:styleId="Text">
    <w:name w:val="_Text"/>
    <w:basedOn w:val="Normal"/>
    <w:rsid w:val="00897780"/>
    <w:pPr>
      <w:spacing w:after="0" w:line="280" w:lineRule="atLeast"/>
      <w:ind w:right="28"/>
    </w:pPr>
    <w:rPr>
      <w:rFonts w:ascii="Times New Roman" w:eastAsia="Times New Roman" w:hAnsi="Times New Roman" w:cs="Times New Roman"/>
      <w:color w:val="635352"/>
      <w:kern w:val="8"/>
      <w:sz w:val="20"/>
      <w:szCs w:val="20"/>
      <w:lang w:val="en-US" w:eastAsia="de-DE" w:bidi="ar-SA"/>
    </w:rPr>
  </w:style>
  <w:style w:type="character" w:styleId="PlaceholderText">
    <w:name w:val="Placeholder Text"/>
    <w:basedOn w:val="DefaultParagraphFont"/>
    <w:uiPriority w:val="99"/>
    <w:semiHidden/>
    <w:rsid w:val="00AD5DB1"/>
    <w:rPr>
      <w:color w:val="808080"/>
    </w:rPr>
  </w:style>
  <w:style w:type="character" w:customStyle="1" w:styleId="fontstyle01">
    <w:name w:val="fontstyle01"/>
    <w:basedOn w:val="DefaultParagraphFont"/>
    <w:rsid w:val="00E909EC"/>
    <w:rPr>
      <w:rFonts w:ascii="Calibri" w:hAnsi="Calibri" w:cs="Calibri" w:hint="default"/>
      <w:b w:val="0"/>
      <w:bCs w:val="0"/>
      <w:i w:val="0"/>
      <w:iCs w:val="0"/>
      <w:color w:val="000000"/>
      <w:sz w:val="24"/>
      <w:szCs w:val="24"/>
    </w:rPr>
  </w:style>
  <w:style w:type="character" w:customStyle="1" w:styleId="fontstyle21">
    <w:name w:val="fontstyle21"/>
    <w:basedOn w:val="DefaultParagraphFont"/>
    <w:rsid w:val="00E909EC"/>
    <w:rPr>
      <w:rFonts w:ascii="Calibri-Italic" w:hAnsi="Calibri-Italic" w:hint="default"/>
      <w:b w:val="0"/>
      <w:bCs w:val="0"/>
      <w:i/>
      <w:iCs/>
      <w:color w:val="000000"/>
      <w:sz w:val="24"/>
      <w:szCs w:val="24"/>
    </w:rPr>
  </w:style>
  <w:style w:type="paragraph" w:customStyle="1" w:styleId="xmsonormal">
    <w:name w:val="x_msonormal"/>
    <w:basedOn w:val="Normal"/>
    <w:rsid w:val="00656AB6"/>
    <w:pPr>
      <w:spacing w:before="100" w:beforeAutospacing="1" w:after="100" w:afterAutospacing="1" w:line="240" w:lineRule="auto"/>
    </w:pPr>
    <w:rPr>
      <w:rFonts w:ascii="Times New Roman" w:eastAsia="Times New Roman" w:hAnsi="Times New Roman" w:cs="Times New Roman"/>
      <w:sz w:val="24"/>
      <w:szCs w:val="24"/>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105201558">
      <w:bodyDiv w:val="1"/>
      <w:marLeft w:val="0"/>
      <w:marRight w:val="0"/>
      <w:marTop w:val="0"/>
      <w:marBottom w:val="0"/>
      <w:divBdr>
        <w:top w:val="none" w:sz="0" w:space="0" w:color="auto"/>
        <w:left w:val="none" w:sz="0" w:space="0" w:color="auto"/>
        <w:bottom w:val="none" w:sz="0" w:space="0" w:color="auto"/>
        <w:right w:val="none" w:sz="0" w:space="0" w:color="auto"/>
      </w:divBdr>
    </w:div>
    <w:div w:id="187912619">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82607651">
      <w:bodyDiv w:val="1"/>
      <w:marLeft w:val="0"/>
      <w:marRight w:val="0"/>
      <w:marTop w:val="0"/>
      <w:marBottom w:val="0"/>
      <w:divBdr>
        <w:top w:val="none" w:sz="0" w:space="0" w:color="auto"/>
        <w:left w:val="none" w:sz="0" w:space="0" w:color="auto"/>
        <w:bottom w:val="none" w:sz="0" w:space="0" w:color="auto"/>
        <w:right w:val="none" w:sz="0" w:space="0" w:color="auto"/>
      </w:divBdr>
    </w:div>
    <w:div w:id="406343121">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3428970">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mailto:hien.vuthi@movenpick" TargetMode="External"/><Relationship Id="rId2" Type="http://schemas.openxmlformats.org/officeDocument/2006/relationships/customXml" Target="../customXml/item2.xml"/><Relationship Id="rId16" Type="http://schemas.openxmlformats.org/officeDocument/2006/relationships/hyperlink" Target="mailto:hien.vuthi@movenpick"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package" Target="embeddings/Microsoft_Excel_Worksheet.xlsx"/><Relationship Id="rId10" Type="http://schemas.openxmlformats.org/officeDocument/2006/relationships/footnotes" Target="foot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KOICA VIỆT NAM</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FAEAC2A5910A409476EB3F54514881" ma:contentTypeVersion="2" ma:contentTypeDescription="Create a new document." ma:contentTypeScope="" ma:versionID="4b30a4ac883dcff6d50220fa22c01ae5">
  <xsd:schema xmlns:xsd="http://www.w3.org/2001/XMLSchema" xmlns:xs="http://www.w3.org/2001/XMLSchema" xmlns:p="http://schemas.microsoft.com/office/2006/metadata/properties" xmlns:ns3="72f0f998-a676-48bf-beea-847bd1ed90bd" targetNamespace="http://schemas.microsoft.com/office/2006/metadata/properties" ma:root="true" ma:fieldsID="a54b4e9c9e1a24cdd10e710f8d3c0aac" ns3:_="">
    <xsd:import namespace="72f0f998-a676-48bf-beea-847bd1ed90bd"/>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0f998-a676-48bf-beea-847bd1ed90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8A1DA2-45C5-4858-ACCF-3627DBBD01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0f998-a676-48bf-beea-847bd1ed90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234331-7FCE-4401-B3B0-154DE6439AFA}">
  <ds:schemaRefs>
    <ds:schemaRef ds:uri="http://schemas.openxmlformats.org/officeDocument/2006/bibliography"/>
  </ds:schemaRefs>
</ds:datastoreItem>
</file>

<file path=customXml/itemProps4.xml><?xml version="1.0" encoding="utf-8"?>
<ds:datastoreItem xmlns:ds="http://schemas.openxmlformats.org/officeDocument/2006/customXml" ds:itemID="{2BCF9414-76B0-4A28-A049-4C1EC944A2FF}">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52FA55A-07EF-4E66-B6F7-F563E411FE1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47</TotalTime>
  <Pages>5</Pages>
  <Words>702</Words>
  <Characters>4007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Paula’s Choice</Company>
  <LinksUpToDate>false</LinksUpToDate>
  <CharactersWithSpaces>4700</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Ms. Trang,</dc:creator>
  <dc:description>Ms. Uyên</dc:description>
  <cp:lastModifiedBy>Office</cp:lastModifiedBy>
  <cp:revision>18</cp:revision>
  <cp:lastPrinted>2026-01-16T03:55:00Z</cp:lastPrinted>
  <dcterms:created xsi:type="dcterms:W3CDTF">2025-10-29T10:47:00Z</dcterms:created>
  <dcterms:modified xsi:type="dcterms:W3CDTF">2026-08-12T14:06:00Z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0x010100B2FAEAC2A5910A409476EB3F54514881</vt:lpwstr>
  </property>
</Properties>
</file>